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28AD2" w14:textId="77777777" w:rsidR="006D629E" w:rsidRDefault="006D629E">
      <w:pPr>
        <w:spacing w:after="200" w:line="276" w:lineRule="auto"/>
      </w:pPr>
    </w:p>
    <w:p w14:paraId="53645542" w14:textId="77777777" w:rsidR="006D629E" w:rsidRDefault="006D629E">
      <w:pPr>
        <w:spacing w:after="200" w:line="276" w:lineRule="auto"/>
      </w:pPr>
    </w:p>
    <w:p w14:paraId="4B279CF1" w14:textId="77777777" w:rsidR="006D629E" w:rsidRDefault="00BA6CD4">
      <w:pPr>
        <w:spacing w:after="20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D0081E" wp14:editId="43D4290F">
                <wp:simplePos x="0" y="0"/>
                <wp:positionH relativeFrom="column">
                  <wp:posOffset>2438400</wp:posOffset>
                </wp:positionH>
                <wp:positionV relativeFrom="paragraph">
                  <wp:posOffset>284480</wp:posOffset>
                </wp:positionV>
                <wp:extent cx="1930400" cy="5715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1DED79" w14:textId="77777777" w:rsidR="0095578F" w:rsidRDefault="0095578F" w:rsidP="00BA6CD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96B148" wp14:editId="171BDA5F">
                                  <wp:extent cx="1851025" cy="406400"/>
                                  <wp:effectExtent l="0" t="0" r="0" b="0"/>
                                  <wp:docPr id="9" name="Picture 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Picture 15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1025" cy="40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D0081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92pt;margin-top:22.4pt;width:152pt;height: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" fillcolor="white [3201]" stroked="f" strokeweight=".5pt">
                <v:textbox>
                  <w:txbxContent>
                    <w:p w14:paraId="1D1DED79" w14:textId="77777777" w:rsidR="0095578F" w:rsidRDefault="0095578F" w:rsidP="00BA6CD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96B148" wp14:editId="171BDA5F">
                            <wp:extent cx="1851025" cy="406400"/>
                            <wp:effectExtent l="0" t="0" r="0" b="0"/>
                            <wp:docPr id="9" name="Picture 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Picture 15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1025" cy="40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9BCACD5" w14:textId="77777777" w:rsidR="006D629E" w:rsidRDefault="006D629E" w:rsidP="006D629E">
      <w:pPr>
        <w:spacing w:after="200" w:line="276" w:lineRule="auto"/>
        <w:jc w:val="center"/>
      </w:pPr>
    </w:p>
    <w:p w14:paraId="663F34B4" w14:textId="77777777" w:rsidR="006D629E" w:rsidRDefault="006D629E" w:rsidP="00067EEE">
      <w:pPr>
        <w:spacing w:after="200" w:line="276" w:lineRule="auto"/>
        <w:jc w:val="center"/>
      </w:pPr>
    </w:p>
    <w:p w14:paraId="21D5C89D" w14:textId="77777777" w:rsidR="00166704" w:rsidRDefault="00D94D0E" w:rsidP="00D94D0E">
      <w:pPr>
        <w:tabs>
          <w:tab w:val="left" w:pos="3720"/>
        </w:tabs>
        <w:spacing w:after="200" w:line="276" w:lineRule="auto"/>
        <w:rPr>
          <w:sz w:val="56"/>
          <w:szCs w:val="56"/>
        </w:rPr>
      </w:pPr>
      <w:r>
        <w:tab/>
      </w:r>
    </w:p>
    <w:p w14:paraId="217E061B" w14:textId="6F1EC1A9" w:rsidR="006D629E" w:rsidRPr="00BA6CD4" w:rsidRDefault="00E7139E" w:rsidP="00BA6CD4">
      <w:pPr>
        <w:pStyle w:val="BrochureTitle"/>
        <w:jc w:val="center"/>
        <w:rPr>
          <w:rFonts w:ascii="Effra Light" w:hAnsi="Effra Light"/>
          <w:sz w:val="56"/>
          <w:szCs w:val="56"/>
        </w:rPr>
      </w:pPr>
      <w:r>
        <w:rPr>
          <w:rFonts w:ascii="Effra Light" w:hAnsi="Effra Light"/>
          <w:sz w:val="56"/>
          <w:szCs w:val="56"/>
        </w:rPr>
        <w:t xml:space="preserve">Managing </w:t>
      </w:r>
      <w:r w:rsidR="00C2289E">
        <w:rPr>
          <w:rFonts w:ascii="Effra Light" w:hAnsi="Effra Light"/>
          <w:sz w:val="56"/>
          <w:szCs w:val="56"/>
        </w:rPr>
        <w:t>Inventory Adjustments</w:t>
      </w:r>
      <w:r w:rsidR="00CF258B">
        <w:rPr>
          <w:rFonts w:ascii="Effra Light" w:hAnsi="Effra Light"/>
          <w:sz w:val="56"/>
          <w:szCs w:val="56"/>
        </w:rPr>
        <w:t xml:space="preserve"> – Inventory Control Team</w:t>
      </w:r>
    </w:p>
    <w:p w14:paraId="3D4996CB" w14:textId="6D4A156C" w:rsidR="006D629E" w:rsidRDefault="006D629E" w:rsidP="00BA6CD4">
      <w:pPr>
        <w:spacing w:after="200" w:line="276" w:lineRule="auto"/>
        <w:jc w:val="center"/>
      </w:pPr>
    </w:p>
    <w:p w14:paraId="4B2AD079" w14:textId="77777777" w:rsidR="006D629E" w:rsidRDefault="006D629E" w:rsidP="00BA6CD4">
      <w:pPr>
        <w:spacing w:after="200" w:line="276" w:lineRule="auto"/>
        <w:jc w:val="center"/>
      </w:pPr>
    </w:p>
    <w:p w14:paraId="448C8CEC" w14:textId="77777777" w:rsidR="006D629E" w:rsidRDefault="006D629E">
      <w:pPr>
        <w:spacing w:after="200" w:line="276" w:lineRule="auto"/>
      </w:pPr>
    </w:p>
    <w:p w14:paraId="5F0700D7" w14:textId="77777777" w:rsidR="006D629E" w:rsidRDefault="006D629E">
      <w:pPr>
        <w:spacing w:after="200" w:line="276" w:lineRule="auto"/>
      </w:pPr>
    </w:p>
    <w:p w14:paraId="2AB82068" w14:textId="77777777" w:rsidR="006D629E" w:rsidRDefault="006D629E">
      <w:pPr>
        <w:spacing w:after="200" w:line="276" w:lineRule="auto"/>
      </w:pPr>
    </w:p>
    <w:p w14:paraId="74C009A0" w14:textId="77777777" w:rsidR="006D629E" w:rsidRDefault="006D629E">
      <w:pPr>
        <w:spacing w:after="200" w:line="276" w:lineRule="auto"/>
      </w:pPr>
    </w:p>
    <w:p w14:paraId="063E22C9" w14:textId="77777777" w:rsidR="006D629E" w:rsidRDefault="006D629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6"/>
          <w:szCs w:val="28"/>
          <w:lang w:eastAsia="en-US"/>
        </w:rPr>
      </w:pPr>
      <w:r>
        <w:br w:type="page"/>
      </w:r>
    </w:p>
    <w:p w14:paraId="18C91C9D" w14:textId="77777777" w:rsidR="00783C39" w:rsidRDefault="00783C39" w:rsidP="004B0A24">
      <w:pPr>
        <w:pStyle w:val="Image"/>
        <w:jc w:val="left"/>
      </w:pPr>
    </w:p>
    <w:p w14:paraId="765B7139" w14:textId="38613B6D" w:rsidR="00B52A95" w:rsidRPr="00BA6CD4" w:rsidRDefault="00DD599C" w:rsidP="00B52A95">
      <w:pPr>
        <w:pStyle w:val="Caption"/>
        <w:jc w:val="left"/>
        <w:rPr>
          <w:rFonts w:ascii="Effra Light" w:hAnsi="Effra Light"/>
          <w:b w:val="0"/>
          <w:color w:val="4C5458"/>
          <w:sz w:val="24"/>
          <w:szCs w:val="24"/>
        </w:rPr>
      </w:pPr>
      <w:r>
        <w:rPr>
          <w:rFonts w:ascii="Effra Light" w:hAnsi="Effra Light"/>
          <w:b w:val="0"/>
          <w:color w:val="4C5458"/>
          <w:sz w:val="24"/>
          <w:szCs w:val="24"/>
        </w:rPr>
        <w:t>The following guide provides users with the steps necessary</w:t>
      </w:r>
      <w:r w:rsidR="00CF258B">
        <w:rPr>
          <w:rFonts w:ascii="Effra Light" w:hAnsi="Effra Light"/>
          <w:b w:val="0"/>
          <w:color w:val="4C5458"/>
          <w:sz w:val="24"/>
          <w:szCs w:val="24"/>
        </w:rPr>
        <w:t xml:space="preserve"> for the Inventory Control team</w:t>
      </w:r>
      <w:bookmarkStart w:id="0" w:name="_GoBack"/>
      <w:bookmarkEnd w:id="0"/>
      <w:r>
        <w:rPr>
          <w:rFonts w:ascii="Effra Light" w:hAnsi="Effra Light"/>
          <w:b w:val="0"/>
          <w:color w:val="4C5458"/>
          <w:sz w:val="24"/>
          <w:szCs w:val="24"/>
        </w:rPr>
        <w:t xml:space="preserve"> to manage </w:t>
      </w:r>
      <w:r w:rsidR="00C2289E">
        <w:rPr>
          <w:rFonts w:ascii="Effra Light" w:hAnsi="Effra Light"/>
          <w:b w:val="0"/>
          <w:color w:val="4C5458"/>
          <w:sz w:val="24"/>
          <w:szCs w:val="24"/>
        </w:rPr>
        <w:t>inventory adjustments</w:t>
      </w:r>
      <w:r w:rsidR="00AE18E0">
        <w:rPr>
          <w:rFonts w:ascii="Effra Light" w:hAnsi="Effra Light"/>
          <w:b w:val="0"/>
          <w:color w:val="4C5458"/>
          <w:sz w:val="24"/>
          <w:szCs w:val="24"/>
        </w:rPr>
        <w:t xml:space="preserve"> in Oracle</w:t>
      </w:r>
      <w:r w:rsidR="00B52A95" w:rsidRPr="00BA6CD4">
        <w:rPr>
          <w:rFonts w:ascii="Effra Light" w:hAnsi="Effra Light"/>
          <w:b w:val="0"/>
          <w:color w:val="4C5458"/>
          <w:sz w:val="24"/>
          <w:szCs w:val="24"/>
        </w:rPr>
        <w:t>.</w:t>
      </w:r>
      <w:r>
        <w:rPr>
          <w:rFonts w:ascii="Effra Light" w:hAnsi="Effra Light"/>
          <w:b w:val="0"/>
          <w:color w:val="4C5458"/>
          <w:sz w:val="24"/>
          <w:szCs w:val="24"/>
        </w:rPr>
        <w:t xml:space="preserve"> This guide includes </w:t>
      </w:r>
      <w:r w:rsidR="00C62136">
        <w:rPr>
          <w:rFonts w:ascii="Effra Light" w:hAnsi="Effra Light"/>
          <w:b w:val="0"/>
          <w:color w:val="4C5458"/>
          <w:sz w:val="24"/>
          <w:szCs w:val="24"/>
        </w:rPr>
        <w:t>steps</w:t>
      </w:r>
      <w:r>
        <w:rPr>
          <w:rFonts w:ascii="Effra Light" w:hAnsi="Effra Light"/>
          <w:b w:val="0"/>
          <w:color w:val="4C5458"/>
          <w:sz w:val="24"/>
          <w:szCs w:val="24"/>
        </w:rPr>
        <w:t xml:space="preserve"> on how to</w:t>
      </w:r>
      <w:r w:rsidR="006D7D70">
        <w:rPr>
          <w:rFonts w:ascii="Effra Light" w:hAnsi="Effra Light"/>
          <w:b w:val="0"/>
          <w:color w:val="4C5458"/>
          <w:sz w:val="24"/>
          <w:szCs w:val="24"/>
        </w:rPr>
        <w:t xml:space="preserve"> </w:t>
      </w:r>
      <w:r w:rsidR="00C2289E">
        <w:rPr>
          <w:rFonts w:ascii="Effra Light" w:hAnsi="Effra Light"/>
          <w:b w:val="0"/>
          <w:color w:val="4C5458"/>
          <w:sz w:val="24"/>
          <w:szCs w:val="24"/>
        </w:rPr>
        <w:t>issue PRJ or COMMON inventory to a project,</w:t>
      </w:r>
      <w:r w:rsidR="00BA150F">
        <w:rPr>
          <w:rFonts w:ascii="Effra Light" w:hAnsi="Effra Light"/>
          <w:b w:val="0"/>
          <w:color w:val="4C5458"/>
          <w:sz w:val="24"/>
          <w:szCs w:val="24"/>
        </w:rPr>
        <w:t xml:space="preserve"> process inter-company purchases,</w:t>
      </w:r>
      <w:r w:rsidR="00C2289E">
        <w:rPr>
          <w:rFonts w:ascii="Effra Light" w:hAnsi="Effra Light"/>
          <w:b w:val="0"/>
          <w:color w:val="4C5458"/>
          <w:sz w:val="24"/>
          <w:szCs w:val="24"/>
        </w:rPr>
        <w:t xml:space="preserve"> manage scrap, and review on-hand inventory</w:t>
      </w:r>
      <w:r w:rsidR="001A6A2C">
        <w:rPr>
          <w:rFonts w:ascii="Effra Light" w:hAnsi="Effra Light"/>
          <w:b w:val="0"/>
          <w:color w:val="4C5458"/>
          <w:sz w:val="24"/>
          <w:szCs w:val="24"/>
        </w:rPr>
        <w:t>.</w:t>
      </w:r>
    </w:p>
    <w:sdt>
      <w:sdtPr>
        <w:rPr>
          <w:rFonts w:ascii="Effra Light" w:eastAsia="Times New Roman" w:hAnsi="Effra Light" w:cs="Times New Roman"/>
          <w:b w:val="0"/>
          <w:bCs w:val="0"/>
          <w:color w:val="4C5458"/>
          <w:sz w:val="22"/>
          <w:szCs w:val="24"/>
          <w:lang w:eastAsia="en-CA"/>
        </w:rPr>
        <w:id w:val="4057008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258E72B" w14:textId="77777777" w:rsidR="006D629E" w:rsidRPr="00BA6CD4" w:rsidRDefault="006D629E">
          <w:pPr>
            <w:pStyle w:val="TOCHeading"/>
            <w:rPr>
              <w:rFonts w:ascii="Effra Light" w:hAnsi="Effra Light"/>
              <w:color w:val="4C5458"/>
            </w:rPr>
          </w:pPr>
          <w:r w:rsidRPr="00BA6CD4">
            <w:rPr>
              <w:rFonts w:ascii="Effra Light" w:hAnsi="Effra Light"/>
              <w:color w:val="4C5458"/>
            </w:rPr>
            <w:t>Contents</w:t>
          </w:r>
        </w:p>
        <w:p w14:paraId="6C5E83AB" w14:textId="4316EDEF" w:rsidR="00CF258B" w:rsidRDefault="006D629E">
          <w:pPr>
            <w:pStyle w:val="TOC1"/>
            <w:rPr>
              <w:rFonts w:asciiTheme="minorHAnsi" w:eastAsiaTheme="minorEastAsia" w:hAnsiTheme="minorHAnsi"/>
              <w:b w:val="0"/>
              <w:sz w:val="22"/>
              <w:szCs w:val="22"/>
            </w:rPr>
          </w:pPr>
          <w:r w:rsidRPr="00BA6CD4">
            <w:rPr>
              <w:rFonts w:ascii="Effra Light" w:hAnsi="Effra Light"/>
              <w:b w:val="0"/>
              <w:noProof w:val="0"/>
              <w:color w:val="4C5458"/>
            </w:rPr>
            <w:fldChar w:fldCharType="begin"/>
          </w:r>
          <w:r w:rsidRPr="00BA6CD4">
            <w:rPr>
              <w:rFonts w:ascii="Effra Light" w:hAnsi="Effra Light"/>
              <w:color w:val="4C5458"/>
            </w:rPr>
            <w:instrText xml:space="preserve"> TOC \o "1-3" \h \z \u </w:instrText>
          </w:r>
          <w:r w:rsidRPr="00BA6CD4">
            <w:rPr>
              <w:rFonts w:ascii="Effra Light" w:hAnsi="Effra Light"/>
              <w:b w:val="0"/>
              <w:noProof w:val="0"/>
              <w:color w:val="4C5458"/>
            </w:rPr>
            <w:fldChar w:fldCharType="separate"/>
          </w:r>
          <w:hyperlink w:anchor="_Toc61855602" w:history="1">
            <w:r w:rsidR="00CF258B" w:rsidRPr="004F587C">
              <w:rPr>
                <w:rStyle w:val="Hyperlink"/>
                <w:rFonts w:ascii="Effra Light" w:hAnsi="Effra Light"/>
              </w:rPr>
              <w:t>Process an Intercompany Sale to Clearwave/Fidelity/Valunet (COMMON):</w:t>
            </w:r>
            <w:r w:rsidR="00CF258B">
              <w:rPr>
                <w:webHidden/>
              </w:rPr>
              <w:tab/>
            </w:r>
            <w:r w:rsidR="00CF258B">
              <w:rPr>
                <w:webHidden/>
              </w:rPr>
              <w:fldChar w:fldCharType="begin"/>
            </w:r>
            <w:r w:rsidR="00CF258B">
              <w:rPr>
                <w:webHidden/>
              </w:rPr>
              <w:instrText xml:space="preserve"> PAGEREF _Toc61855602 \h </w:instrText>
            </w:r>
            <w:r w:rsidR="00CF258B">
              <w:rPr>
                <w:webHidden/>
              </w:rPr>
            </w:r>
            <w:r w:rsidR="00CF258B">
              <w:rPr>
                <w:webHidden/>
              </w:rPr>
              <w:fldChar w:fldCharType="separate"/>
            </w:r>
            <w:r w:rsidR="00CF258B">
              <w:rPr>
                <w:webHidden/>
              </w:rPr>
              <w:t>3</w:t>
            </w:r>
            <w:r w:rsidR="00CF258B">
              <w:rPr>
                <w:webHidden/>
              </w:rPr>
              <w:fldChar w:fldCharType="end"/>
            </w:r>
          </w:hyperlink>
        </w:p>
        <w:p w14:paraId="00EE23EC" w14:textId="6B9C0D2E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03" w:history="1">
            <w:r w:rsidRPr="004F587C">
              <w:rPr>
                <w:rStyle w:val="Hyperlink"/>
                <w:rFonts w:ascii="Effra Light" w:hAnsi="Effra Light"/>
                <w:noProof/>
              </w:rPr>
              <w:t>Business Procedure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4BE52" w14:textId="62F91D10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04" w:history="1">
            <w:r w:rsidRPr="004F587C">
              <w:rPr>
                <w:rStyle w:val="Hyperlink"/>
                <w:rFonts w:ascii="Effra Light" w:hAnsi="Effra Light"/>
                <w:noProof/>
              </w:rPr>
              <w:t>Prerequisites: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6225C" w14:textId="6131D03E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05" w:history="1">
            <w:r w:rsidRPr="004F587C">
              <w:rPr>
                <w:rStyle w:val="Hyperlink"/>
                <w:rFonts w:ascii="Effra Light" w:hAnsi="Effra Light"/>
                <w:noProof/>
              </w:rPr>
              <w:t>Output/Next Steps: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10F2C" w14:textId="047BB212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06" w:history="1">
            <w:r w:rsidRPr="004F587C">
              <w:rPr>
                <w:rStyle w:val="Hyperlink"/>
                <w:rFonts w:ascii="Effra Light" w:hAnsi="Effra Light"/>
                <w:noProof/>
              </w:rPr>
              <w:t>Tips/Additional Information: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FC61A" w14:textId="78DD1AA0" w:rsidR="00CF258B" w:rsidRDefault="00CF258B">
          <w:pPr>
            <w:pStyle w:val="TOC1"/>
            <w:rPr>
              <w:rFonts w:asciiTheme="minorHAnsi" w:eastAsiaTheme="minorEastAsia" w:hAnsiTheme="minorHAnsi"/>
              <w:b w:val="0"/>
              <w:sz w:val="22"/>
              <w:szCs w:val="22"/>
            </w:rPr>
          </w:pPr>
          <w:hyperlink w:anchor="_Toc61855607" w:history="1">
            <w:r w:rsidRPr="004F587C">
              <w:rPr>
                <w:rStyle w:val="Hyperlink"/>
                <w:rFonts w:ascii="Effra Light" w:hAnsi="Effra Light"/>
              </w:rPr>
              <w:t>Process an Intercompany Purchase from Clearwave/Fidelity/Valunet (COMMON):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_Toc61855607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08FB95A" w14:textId="21C6A17A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08" w:history="1">
            <w:r w:rsidRPr="004F587C">
              <w:rPr>
                <w:rStyle w:val="Hyperlink"/>
                <w:rFonts w:ascii="Effra Light" w:hAnsi="Effra Light"/>
                <w:noProof/>
              </w:rPr>
              <w:t>Business Procedure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6665F" w14:textId="65E2F188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09" w:history="1">
            <w:r w:rsidRPr="004F587C">
              <w:rPr>
                <w:rStyle w:val="Hyperlink"/>
                <w:rFonts w:ascii="Effra Light" w:hAnsi="Effra Light"/>
                <w:noProof/>
              </w:rPr>
              <w:t>Prerequisites: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21896" w14:textId="5E27765E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10" w:history="1">
            <w:r w:rsidRPr="004F587C">
              <w:rPr>
                <w:rStyle w:val="Hyperlink"/>
                <w:rFonts w:ascii="Effra Light" w:hAnsi="Effra Light"/>
                <w:noProof/>
              </w:rPr>
              <w:t>Output/Next Steps: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6222C" w14:textId="48557A18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11" w:history="1">
            <w:r w:rsidRPr="004F587C">
              <w:rPr>
                <w:rStyle w:val="Hyperlink"/>
                <w:rFonts w:ascii="Effra Light" w:hAnsi="Effra Light"/>
                <w:noProof/>
              </w:rPr>
              <w:t>Tips/Additional Information: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9D4E4" w14:textId="61DF1F96" w:rsidR="00CF258B" w:rsidRDefault="00CF258B">
          <w:pPr>
            <w:pStyle w:val="TOC1"/>
            <w:rPr>
              <w:rFonts w:asciiTheme="minorHAnsi" w:eastAsiaTheme="minorEastAsia" w:hAnsiTheme="minorHAnsi"/>
              <w:b w:val="0"/>
              <w:sz w:val="22"/>
              <w:szCs w:val="22"/>
            </w:rPr>
          </w:pPr>
          <w:hyperlink w:anchor="_Toc61855612" w:history="1">
            <w:r w:rsidRPr="004F587C">
              <w:rPr>
                <w:rStyle w:val="Hyperlink"/>
                <w:rFonts w:ascii="Effra Light" w:hAnsi="Effra Light"/>
              </w:rPr>
              <w:t>Process a Third-Party Sale Using COMMON Inventory: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_Toc61855612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DC8FFAD" w14:textId="38D20B17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13" w:history="1">
            <w:r w:rsidRPr="004F587C">
              <w:rPr>
                <w:rStyle w:val="Hyperlink"/>
                <w:rFonts w:ascii="Effra Light" w:hAnsi="Effra Light"/>
                <w:noProof/>
              </w:rPr>
              <w:t>Business Procedure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56951" w14:textId="7AB24CF2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14" w:history="1">
            <w:r w:rsidRPr="004F587C">
              <w:rPr>
                <w:rStyle w:val="Hyperlink"/>
                <w:rFonts w:ascii="Effra Light" w:hAnsi="Effra Light"/>
                <w:noProof/>
              </w:rPr>
              <w:t>Prerequisites: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F743" w14:textId="7E5060FA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15" w:history="1">
            <w:r w:rsidRPr="004F587C">
              <w:rPr>
                <w:rStyle w:val="Hyperlink"/>
                <w:rFonts w:ascii="Effra Light" w:hAnsi="Effra Light"/>
                <w:noProof/>
              </w:rPr>
              <w:t>Output/Next Steps: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B669C" w14:textId="6BDDF516" w:rsidR="00CF258B" w:rsidRDefault="00CF258B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61855616" w:history="1">
            <w:r w:rsidRPr="004F587C">
              <w:rPr>
                <w:rStyle w:val="Hyperlink"/>
                <w:rFonts w:ascii="Effra Light" w:hAnsi="Effra Light"/>
                <w:noProof/>
              </w:rPr>
              <w:t>Tips/Additional Information: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_Toc61855616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C5205" w14:textId="0C38013E" w:rsidR="00CF258B" w:rsidRDefault="00CF258B">
          <w:pPr>
            <w:pStyle w:val="TOC1"/>
            <w:rPr>
              <w:rFonts w:asciiTheme="minorHAnsi" w:eastAsiaTheme="minorEastAsia" w:hAnsiTheme="minorHAnsi"/>
              <w:b w:val="0"/>
              <w:sz w:val="22"/>
              <w:szCs w:val="22"/>
            </w:rPr>
          </w:pPr>
          <w:hyperlink w:anchor="_Toc61855617" w:history="1">
            <w:r w:rsidRPr="004F587C">
              <w:rPr>
                <w:rStyle w:val="Hyperlink"/>
                <w:rFonts w:ascii="Effra Light" w:hAnsi="Effra Light"/>
              </w:rPr>
              <w:t>Where to get more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_Toc61855617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09A35AB" w14:textId="3593715E" w:rsidR="00F15403" w:rsidRDefault="006D629E" w:rsidP="00F15403">
          <w:pPr>
            <w:rPr>
              <w:rFonts w:ascii="Effra Light" w:hAnsi="Effra Light"/>
              <w:noProof/>
              <w:color w:val="4C5458"/>
            </w:rPr>
          </w:pPr>
          <w:r w:rsidRPr="00BA6CD4">
            <w:rPr>
              <w:rFonts w:ascii="Effra Light" w:hAnsi="Effra Light"/>
              <w:b/>
              <w:bCs/>
              <w:noProof/>
              <w:color w:val="4C5458"/>
            </w:rPr>
            <w:fldChar w:fldCharType="end"/>
          </w:r>
        </w:p>
      </w:sdtContent>
    </w:sdt>
    <w:p w14:paraId="0696DCEA" w14:textId="77777777" w:rsidR="00F15403" w:rsidRDefault="00F15403">
      <w:pPr>
        <w:spacing w:after="200" w:line="276" w:lineRule="auto"/>
        <w:rPr>
          <w:rFonts w:ascii="Effra Light" w:hAnsi="Effra Light"/>
          <w:noProof/>
          <w:color w:val="4C5458"/>
        </w:rPr>
      </w:pPr>
      <w:r>
        <w:rPr>
          <w:rFonts w:ascii="Effra Light" w:hAnsi="Effra Light"/>
          <w:noProof/>
          <w:color w:val="4C5458"/>
        </w:rPr>
        <w:br w:type="page"/>
      </w:r>
    </w:p>
    <w:p w14:paraId="5C805D74" w14:textId="464FBBA9" w:rsidR="00E92D7E" w:rsidRPr="00FF3B2C" w:rsidRDefault="00E92D7E" w:rsidP="00E92D7E">
      <w:pPr>
        <w:keepNext/>
        <w:keepLines/>
        <w:spacing w:before="240" w:after="0" w:line="276" w:lineRule="auto"/>
        <w:outlineLvl w:val="0"/>
        <w:rPr>
          <w:rFonts w:ascii="Effra Light" w:hAnsi="Effra Light"/>
          <w:color w:val="4C5458"/>
          <w:sz w:val="31"/>
          <w:szCs w:val="31"/>
          <w:lang w:eastAsia="en-US"/>
        </w:rPr>
      </w:pPr>
      <w:bookmarkStart w:id="1" w:name="_Toc61855602"/>
      <w:r>
        <w:rPr>
          <w:rFonts w:ascii="Effra Light" w:hAnsi="Effra Light"/>
          <w:color w:val="4C5458"/>
          <w:sz w:val="31"/>
          <w:szCs w:val="31"/>
          <w:lang w:eastAsia="en-US"/>
        </w:rPr>
        <w:lastRenderedPageBreak/>
        <w:t xml:space="preserve">Process an </w:t>
      </w:r>
      <w:r w:rsidR="0047574F">
        <w:rPr>
          <w:rFonts w:ascii="Effra Light" w:hAnsi="Effra Light"/>
          <w:color w:val="4C5458"/>
          <w:sz w:val="31"/>
          <w:szCs w:val="31"/>
          <w:lang w:eastAsia="en-US"/>
        </w:rPr>
        <w:t xml:space="preserve">Intercompany Sale to </w:t>
      </w:r>
      <w:r w:rsidR="003E4B64">
        <w:rPr>
          <w:rFonts w:ascii="Effra Light" w:hAnsi="Effra Light"/>
          <w:color w:val="4C5458"/>
          <w:sz w:val="31"/>
          <w:szCs w:val="31"/>
          <w:lang w:eastAsia="en-US"/>
        </w:rPr>
        <w:t>Clearwave/</w:t>
      </w:r>
      <w:r w:rsidR="00E53C41">
        <w:rPr>
          <w:rFonts w:ascii="Effra Light" w:hAnsi="Effra Light"/>
          <w:color w:val="4C5458"/>
          <w:sz w:val="31"/>
          <w:szCs w:val="31"/>
          <w:lang w:eastAsia="en-US"/>
        </w:rPr>
        <w:t>Fidelity/</w:t>
      </w:r>
      <w:r w:rsidR="005319F8">
        <w:rPr>
          <w:rFonts w:ascii="Effra Light" w:hAnsi="Effra Light"/>
          <w:color w:val="4C5458"/>
          <w:sz w:val="31"/>
          <w:szCs w:val="31"/>
          <w:lang w:eastAsia="en-US"/>
        </w:rPr>
        <w:t>Valunet (COMMON)</w:t>
      </w:r>
      <w:r w:rsidRPr="00FF3B2C">
        <w:rPr>
          <w:rFonts w:ascii="Effra Light" w:hAnsi="Effra Light"/>
          <w:color w:val="4C5458"/>
          <w:sz w:val="31"/>
          <w:szCs w:val="31"/>
          <w:lang w:eastAsia="en-US"/>
        </w:rPr>
        <w:t>:</w:t>
      </w:r>
      <w:bookmarkEnd w:id="1"/>
    </w:p>
    <w:p w14:paraId="438E134B" w14:textId="77777777" w:rsidR="00E92D7E" w:rsidRPr="002C314D" w:rsidRDefault="00E92D7E" w:rsidP="00E92D7E">
      <w:pPr>
        <w:spacing w:after="0"/>
        <w:rPr>
          <w:rFonts w:ascii="Effra Light" w:eastAsia="Calibri" w:hAnsi="Effra Light"/>
          <w:b/>
          <w:color w:val="808080"/>
          <w:sz w:val="28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2D7E" w:rsidRPr="002C314D" w14:paraId="1ED1C611" w14:textId="77777777" w:rsidTr="00F6172E">
        <w:tc>
          <w:tcPr>
            <w:tcW w:w="9350" w:type="dxa"/>
          </w:tcPr>
          <w:p w14:paraId="3C86EA28" w14:textId="77777777" w:rsidR="00E92D7E" w:rsidRPr="002C314D" w:rsidRDefault="00E92D7E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2" w:name="_Toc61855603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Business Procedure Description:</w:t>
            </w:r>
            <w:bookmarkEnd w:id="2"/>
          </w:p>
        </w:tc>
      </w:tr>
      <w:tr w:rsidR="00E92D7E" w:rsidRPr="002C314D" w14:paraId="02280C19" w14:textId="77777777" w:rsidTr="00F6172E">
        <w:trPr>
          <w:trHeight w:val="584"/>
        </w:trPr>
        <w:tc>
          <w:tcPr>
            <w:tcW w:w="9350" w:type="dxa"/>
          </w:tcPr>
          <w:p w14:paraId="70A8433A" w14:textId="7BDF212D" w:rsidR="00E92D7E" w:rsidRPr="0023500D" w:rsidRDefault="00E92D7E" w:rsidP="00F6172E">
            <w:pP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</w:pPr>
            <w: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 xml:space="preserve">The purpose of this transaction is to process an </w:t>
            </w:r>
            <w:r w:rsidR="003C6E01"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>intercompany sale to Clearwave, Fidelity, or Valunet</w:t>
            </w:r>
            <w:r w:rsidR="0010633A"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 xml:space="preserve"> from COMMON inventory</w:t>
            </w:r>
          </w:p>
        </w:tc>
      </w:tr>
    </w:tbl>
    <w:p w14:paraId="5564D0A8" w14:textId="77777777" w:rsidR="00E92D7E" w:rsidRPr="002C314D" w:rsidRDefault="00E92D7E" w:rsidP="00E92D7E">
      <w:pPr>
        <w:spacing w:after="0"/>
        <w:rPr>
          <w:rFonts w:ascii="Effra Light" w:eastAsia="Calibri" w:hAnsi="Effra Light"/>
          <w:b/>
          <w:color w:val="808080"/>
          <w:sz w:val="28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2D7E" w:rsidRPr="002C314D" w14:paraId="45DEFA18" w14:textId="77777777" w:rsidTr="00F6172E">
        <w:tc>
          <w:tcPr>
            <w:tcW w:w="9350" w:type="dxa"/>
          </w:tcPr>
          <w:p w14:paraId="17A59201" w14:textId="77777777" w:rsidR="00E92D7E" w:rsidRPr="002C314D" w:rsidRDefault="00E92D7E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3" w:name="_Toc61855604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Prerequisites:</w:t>
            </w:r>
            <w:bookmarkEnd w:id="3"/>
          </w:p>
        </w:tc>
      </w:tr>
      <w:tr w:rsidR="00E92D7E" w:rsidRPr="002C314D" w14:paraId="60250535" w14:textId="77777777" w:rsidTr="00F6172E">
        <w:tc>
          <w:tcPr>
            <w:tcW w:w="9350" w:type="dxa"/>
          </w:tcPr>
          <w:p w14:paraId="162D3A5F" w14:textId="77777777" w:rsidR="00E92D7E" w:rsidRPr="00CD5E4E" w:rsidRDefault="00E92D7E" w:rsidP="00F6172E">
            <w:pPr>
              <w:spacing w:after="0"/>
              <w:rPr>
                <w:rFonts w:ascii="Effra Light" w:eastAsia="Calibri" w:hAnsi="Effra Light"/>
                <w:color w:val="4C5458"/>
                <w:sz w:val="24"/>
                <w:szCs w:val="22"/>
                <w:lang w:eastAsia="en-US"/>
              </w:rPr>
            </w:pPr>
            <w:r>
              <w:rPr>
                <w:rFonts w:ascii="Effra Light" w:eastAsia="Calibri" w:hAnsi="Effra Light"/>
                <w:color w:val="4C5458"/>
                <w:sz w:val="24"/>
                <w:szCs w:val="22"/>
                <w:lang w:eastAsia="en-US"/>
              </w:rPr>
              <w:t>None</w:t>
            </w:r>
          </w:p>
        </w:tc>
      </w:tr>
    </w:tbl>
    <w:p w14:paraId="0745B306" w14:textId="77777777" w:rsidR="00E92D7E" w:rsidRPr="002C314D" w:rsidRDefault="00E92D7E" w:rsidP="00E92D7E">
      <w:pPr>
        <w:spacing w:after="0"/>
        <w:rPr>
          <w:rFonts w:ascii="Effra Light" w:eastAsia="Calibri" w:hAnsi="Effra Light"/>
          <w:b/>
          <w:color w:val="808080"/>
          <w:sz w:val="28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2D7E" w:rsidRPr="002C314D" w14:paraId="2DCC6643" w14:textId="77777777" w:rsidTr="00F6172E">
        <w:tc>
          <w:tcPr>
            <w:tcW w:w="9350" w:type="dxa"/>
          </w:tcPr>
          <w:p w14:paraId="17F1AED2" w14:textId="77777777" w:rsidR="00E92D7E" w:rsidRPr="002C314D" w:rsidRDefault="00E92D7E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4" w:name="_Toc61855605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Output/Next Steps:</w:t>
            </w:r>
            <w:bookmarkEnd w:id="4"/>
          </w:p>
        </w:tc>
      </w:tr>
      <w:tr w:rsidR="00E92D7E" w:rsidRPr="002C314D" w14:paraId="4D37D534" w14:textId="77777777" w:rsidTr="00F6172E">
        <w:trPr>
          <w:trHeight w:val="314"/>
        </w:trPr>
        <w:tc>
          <w:tcPr>
            <w:tcW w:w="9350" w:type="dxa"/>
          </w:tcPr>
          <w:p w14:paraId="157BE61E" w14:textId="7841E5E7" w:rsidR="00E92D7E" w:rsidRPr="002C314D" w:rsidRDefault="00C10DE2" w:rsidP="00F6172E">
            <w:pPr>
              <w:spacing w:after="0"/>
              <w:rPr>
                <w:rFonts w:ascii="Effra Light" w:eastAsia="Calibri" w:hAnsi="Effra Light"/>
                <w:color w:val="808080"/>
                <w:sz w:val="28"/>
                <w:lang w:eastAsia="en-US"/>
              </w:rPr>
            </w:pPr>
            <w: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>Intercompany sale is processed</w:t>
            </w:r>
          </w:p>
        </w:tc>
      </w:tr>
    </w:tbl>
    <w:p w14:paraId="71FB1097" w14:textId="77777777" w:rsidR="00E92D7E" w:rsidRPr="002C314D" w:rsidRDefault="00E92D7E" w:rsidP="00E92D7E">
      <w:pPr>
        <w:spacing w:after="0" w:line="276" w:lineRule="auto"/>
        <w:rPr>
          <w:rFonts w:ascii="Effra Light" w:eastAsia="Calibri" w:hAnsi="Effra Light"/>
          <w:noProof/>
          <w:color w:val="4C5458"/>
          <w:sz w:val="24"/>
          <w:szCs w:val="22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2D7E" w:rsidRPr="002C314D" w14:paraId="0A8E15EC" w14:textId="77777777" w:rsidTr="00F6172E">
        <w:tc>
          <w:tcPr>
            <w:tcW w:w="9350" w:type="dxa"/>
          </w:tcPr>
          <w:p w14:paraId="47B875DA" w14:textId="77777777" w:rsidR="00E92D7E" w:rsidRPr="002C314D" w:rsidRDefault="00E92D7E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5" w:name="_Toc61855606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Tips/Additional Information:</w:t>
            </w:r>
            <w:bookmarkEnd w:id="5"/>
          </w:p>
        </w:tc>
      </w:tr>
      <w:tr w:rsidR="00E92D7E" w:rsidRPr="002C314D" w14:paraId="2047CCC4" w14:textId="77777777" w:rsidTr="00112236">
        <w:trPr>
          <w:trHeight w:val="377"/>
        </w:trPr>
        <w:tc>
          <w:tcPr>
            <w:tcW w:w="9350" w:type="dxa"/>
          </w:tcPr>
          <w:p w14:paraId="79D29FC2" w14:textId="51B9D54F" w:rsidR="00E92D7E" w:rsidRPr="00712F2A" w:rsidRDefault="00112236" w:rsidP="00712F2A">
            <w:pPr>
              <w:spacing w:after="0"/>
              <w:rPr>
                <w:rFonts w:ascii="Effra Light" w:eastAsia="Calibri" w:hAnsi="Effra Light"/>
                <w:color w:val="4C5458"/>
                <w:szCs w:val="22"/>
                <w:shd w:val="clear" w:color="auto" w:fill="FCFBFA"/>
              </w:rPr>
            </w:pPr>
            <w:r>
              <w:rPr>
                <w:rFonts w:ascii="Effra Light" w:eastAsia="Calibri" w:hAnsi="Effra Light"/>
                <w:color w:val="4C5458"/>
                <w:szCs w:val="22"/>
                <w:shd w:val="clear" w:color="auto" w:fill="FCFBFA"/>
              </w:rPr>
              <w:t>None</w:t>
            </w:r>
          </w:p>
        </w:tc>
      </w:tr>
    </w:tbl>
    <w:p w14:paraId="7D873545" w14:textId="77777777" w:rsidR="00E92D7E" w:rsidRDefault="00E92D7E" w:rsidP="00E92D7E">
      <w:pPr>
        <w:spacing w:after="200" w:line="259" w:lineRule="auto"/>
        <w:ind w:left="720"/>
        <w:contextualSpacing/>
        <w:rPr>
          <w:rFonts w:ascii="Effra Light" w:eastAsia="Calibri" w:hAnsi="Effra Light"/>
          <w:color w:val="4C5458"/>
          <w:sz w:val="24"/>
          <w:szCs w:val="22"/>
          <w:lang w:eastAsia="en-US"/>
        </w:rPr>
      </w:pPr>
    </w:p>
    <w:p w14:paraId="47138F81" w14:textId="77777777" w:rsidR="00E92D7E" w:rsidRDefault="00E92D7E" w:rsidP="00E92D7E">
      <w:pPr>
        <w:spacing w:after="200" w:line="276" w:lineRule="auto"/>
        <w:rPr>
          <w:rFonts w:ascii="Effra Light" w:eastAsia="Calibri" w:hAnsi="Effra Light"/>
          <w:color w:val="4C5458"/>
          <w:sz w:val="24"/>
          <w:szCs w:val="22"/>
          <w:lang w:eastAsia="en-US"/>
        </w:rPr>
      </w:pP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br w:type="page"/>
      </w:r>
    </w:p>
    <w:p w14:paraId="54751005" w14:textId="77777777" w:rsidR="00E92D7E" w:rsidRDefault="00E92D7E" w:rsidP="00E92D7E">
      <w:pPr>
        <w:numPr>
          <w:ilvl w:val="0"/>
          <w:numId w:val="38"/>
        </w:numPr>
        <w:spacing w:after="200" w:line="259" w:lineRule="auto"/>
        <w:contextualSpacing/>
        <w:rPr>
          <w:rFonts w:ascii="Effra Light" w:eastAsia="Calibri" w:hAnsi="Effra Light"/>
          <w:color w:val="4C5458"/>
          <w:sz w:val="24"/>
          <w:szCs w:val="22"/>
          <w:lang w:eastAsia="en-US"/>
        </w:rPr>
      </w:pP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lastRenderedPageBreak/>
        <w:t xml:space="preserve">Log into Oracle and select the </w:t>
      </w:r>
      <w:r>
        <w:rPr>
          <w:rFonts w:ascii="Effra Light" w:eastAsia="Calibri" w:hAnsi="Effra Light"/>
          <w:b/>
          <w:bCs/>
          <w:color w:val="4C5458"/>
          <w:sz w:val="24"/>
          <w:szCs w:val="22"/>
          <w:lang w:eastAsia="en-US"/>
        </w:rPr>
        <w:t>Inventory Management</w:t>
      </w: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t xml:space="preserve"> icon </w:t>
      </w:r>
      <w:r w:rsidRPr="00CE618F">
        <w:rPr>
          <w:rFonts w:ascii="Effra Light" w:eastAsia="Calibri" w:hAnsi="Effra Light"/>
          <w:noProof/>
          <w:color w:val="4C5458"/>
          <w:sz w:val="24"/>
          <w:szCs w:val="22"/>
          <w:lang w:eastAsia="en-US"/>
        </w:rPr>
        <w:drawing>
          <wp:inline distT="0" distB="0" distL="0" distR="0" wp14:anchorId="5063084D" wp14:editId="0242449F">
            <wp:extent cx="552478" cy="673135"/>
            <wp:effectExtent l="0" t="0" r="0" b="0"/>
            <wp:docPr id="660" name="Picture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t xml:space="preserve"> to go to the </w:t>
      </w:r>
      <w:r w:rsidRPr="00154549">
        <w:rPr>
          <w:rFonts w:ascii="Effra Light" w:eastAsia="Calibri" w:hAnsi="Effra Light"/>
          <w:i/>
          <w:iCs/>
          <w:color w:val="4C5458"/>
          <w:sz w:val="24"/>
          <w:szCs w:val="22"/>
          <w:lang w:eastAsia="en-US"/>
        </w:rPr>
        <w:t xml:space="preserve">Inventory </w:t>
      </w:r>
      <w:r>
        <w:rPr>
          <w:rFonts w:ascii="Effra Light" w:eastAsia="Calibri" w:hAnsi="Effra Light"/>
          <w:i/>
          <w:iCs/>
          <w:color w:val="4C5458"/>
          <w:sz w:val="24"/>
          <w:szCs w:val="22"/>
          <w:lang w:eastAsia="en-US"/>
        </w:rPr>
        <w:t xml:space="preserve">Management </w:t>
      </w: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t>screen</w:t>
      </w:r>
      <w:r w:rsidRPr="002C314D">
        <w:rPr>
          <w:rFonts w:ascii="Effra Light" w:eastAsia="Calibri" w:hAnsi="Effra Light"/>
          <w:color w:val="4C5458"/>
          <w:sz w:val="24"/>
          <w:szCs w:val="22"/>
          <w:lang w:eastAsia="en-US"/>
        </w:rPr>
        <w:t>.</w:t>
      </w:r>
    </w:p>
    <w:p w14:paraId="29F46696" w14:textId="77777777" w:rsidR="00E92D7E" w:rsidRDefault="00E92D7E" w:rsidP="00E92D7E">
      <w:pPr>
        <w:spacing w:after="200" w:line="259" w:lineRule="auto"/>
        <w:ind w:left="720"/>
        <w:contextualSpacing/>
        <w:rPr>
          <w:rFonts w:ascii="Effra Light" w:eastAsia="Calibri" w:hAnsi="Effra Light"/>
          <w:color w:val="4C5458"/>
          <w:sz w:val="24"/>
          <w:szCs w:val="22"/>
          <w:lang w:eastAsia="en-US"/>
        </w:rPr>
      </w:pPr>
    </w:p>
    <w:p w14:paraId="20104902" w14:textId="77777777" w:rsidR="00E92D7E" w:rsidRDefault="00E92D7E" w:rsidP="00E92D7E">
      <w:pPr>
        <w:spacing w:after="20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14:paraId="2BCD9444" w14:textId="77777777" w:rsidR="00E92D7E" w:rsidRDefault="00E92D7E" w:rsidP="00E92D7E">
      <w:pPr>
        <w:rPr>
          <w:rFonts w:asciiTheme="minorHAnsi" w:hAnsiTheme="minorHAnsi" w:cstheme="minorHAnsi"/>
          <w:szCs w:val="22"/>
        </w:rPr>
      </w:pPr>
    </w:p>
    <w:p w14:paraId="08BDB392" w14:textId="77777777" w:rsidR="00E92D7E" w:rsidRPr="00976206" w:rsidRDefault="00E92D7E" w:rsidP="00E92D7E">
      <w:pPr>
        <w:rPr>
          <w:rFonts w:asciiTheme="minorHAnsi" w:hAnsiTheme="minorHAnsi" w:cstheme="minorHAnsi"/>
          <w:szCs w:val="22"/>
        </w:rPr>
      </w:pPr>
      <w:r w:rsidRPr="00CE618F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434F48A6" wp14:editId="53A2EDAF">
            <wp:extent cx="6400800" cy="2780030"/>
            <wp:effectExtent l="0" t="0" r="0" b="1270"/>
            <wp:docPr id="661" name="Picture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AAB9" w14:textId="77777777" w:rsidR="00E92D7E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154549">
        <w:rPr>
          <w:rFonts w:ascii="Effra Light" w:hAnsi="Effra Light" w:cstheme="minorHAnsi"/>
          <w:b/>
          <w:bCs/>
        </w:rPr>
        <w:t>Tasks</w:t>
      </w:r>
      <w:r>
        <w:rPr>
          <w:rFonts w:ascii="Effra Light" w:hAnsi="Effra Light" w:cstheme="minorHAnsi"/>
        </w:rPr>
        <w:t xml:space="preserve"> icon </w:t>
      </w:r>
      <w:r w:rsidRPr="00154549">
        <w:rPr>
          <w:rFonts w:ascii="Effra Light" w:hAnsi="Effra Light" w:cstheme="minorHAnsi"/>
          <w:noProof/>
        </w:rPr>
        <w:drawing>
          <wp:inline distT="0" distB="0" distL="0" distR="0" wp14:anchorId="2C853A34" wp14:editId="0E169863">
            <wp:extent cx="323867" cy="304816"/>
            <wp:effectExtent l="0" t="0" r="0" b="0"/>
            <wp:docPr id="662" name="Picture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: </w:t>
      </w:r>
    </w:p>
    <w:p w14:paraId="12086E60" w14:textId="77777777" w:rsidR="00E92D7E" w:rsidRPr="00341E92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In the </w:t>
      </w:r>
      <w:r>
        <w:rPr>
          <w:rFonts w:ascii="Effra Light" w:hAnsi="Effra Light" w:cstheme="minorHAnsi"/>
          <w:i/>
          <w:iCs/>
        </w:rPr>
        <w:t xml:space="preserve">Inventory </w:t>
      </w:r>
      <w:r>
        <w:rPr>
          <w:rFonts w:ascii="Effra Light" w:hAnsi="Effra Light" w:cstheme="minorHAnsi"/>
        </w:rPr>
        <w:t xml:space="preserve">section, select </w:t>
      </w:r>
      <w:r>
        <w:rPr>
          <w:rFonts w:ascii="Effra Light" w:hAnsi="Effra Light" w:cstheme="minorHAnsi"/>
          <w:b/>
          <w:bCs/>
        </w:rPr>
        <w:t xml:space="preserve">Create Miscellaneous Transaction </w:t>
      </w:r>
      <w:r w:rsidRPr="00CE618F">
        <w:rPr>
          <w:rFonts w:ascii="Effra Light" w:hAnsi="Effra Light" w:cstheme="minorHAnsi"/>
          <w:b/>
          <w:bCs/>
          <w:noProof/>
        </w:rPr>
        <w:drawing>
          <wp:inline distT="0" distB="0" distL="0" distR="0" wp14:anchorId="13E0C9FC" wp14:editId="31B18EFB">
            <wp:extent cx="1492327" cy="152408"/>
            <wp:effectExtent l="0" t="0" r="0" b="0"/>
            <wp:docPr id="663" name="Picture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go to the </w:t>
      </w:r>
      <w:r>
        <w:rPr>
          <w:rFonts w:ascii="Effra Light" w:hAnsi="Effra Light" w:cstheme="minorHAnsi"/>
          <w:i/>
          <w:iCs/>
        </w:rPr>
        <w:t xml:space="preserve">Create Miscellaneous Transaction </w:t>
      </w:r>
      <w:r w:rsidRPr="00341E92">
        <w:rPr>
          <w:rFonts w:ascii="Effra Light" w:hAnsi="Effra Light" w:cstheme="minorHAnsi"/>
        </w:rPr>
        <w:t>screen.</w:t>
      </w:r>
    </w:p>
    <w:p w14:paraId="687F1364" w14:textId="77777777" w:rsidR="00E92D7E" w:rsidRDefault="00E92D7E" w:rsidP="00E92D7E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03C70323" wp14:editId="04D001ED">
            <wp:extent cx="474369" cy="385109"/>
            <wp:effectExtent l="0" t="0" r="1905" b="0"/>
            <wp:docPr id="664" name="Picture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A </w:t>
      </w:r>
      <w:r w:rsidRPr="00154549">
        <w:rPr>
          <w:rFonts w:ascii="Effra Light" w:eastAsia="Calibri" w:hAnsi="Effra Light"/>
          <w:i/>
          <w:iCs/>
          <w:color w:val="4C5458"/>
          <w:szCs w:val="22"/>
        </w:rPr>
        <w:t>Select Organization</w:t>
      </w:r>
      <w:r>
        <w:rPr>
          <w:rFonts w:ascii="Effra Light" w:eastAsia="Calibri" w:hAnsi="Effra Light"/>
          <w:color w:val="4C5458"/>
          <w:szCs w:val="22"/>
        </w:rPr>
        <w:t xml:space="preserve"> window may display once you access the </w:t>
      </w:r>
      <w:r>
        <w:rPr>
          <w:rFonts w:ascii="Effra Light" w:eastAsia="Calibri" w:hAnsi="Effra Light"/>
          <w:i/>
          <w:iCs/>
          <w:color w:val="4C5458"/>
          <w:szCs w:val="22"/>
        </w:rPr>
        <w:t xml:space="preserve">Create Miscellaneous Transaction </w:t>
      </w:r>
      <w:r>
        <w:rPr>
          <w:rFonts w:ascii="Effra Light" w:eastAsia="Calibri" w:hAnsi="Effra Light"/>
          <w:color w:val="4C5458"/>
          <w:szCs w:val="22"/>
        </w:rPr>
        <w:t xml:space="preserve">screen. Enter the appropriate </w:t>
      </w:r>
      <w:r>
        <w:rPr>
          <w:rFonts w:ascii="Effra Light" w:eastAsia="Calibri" w:hAnsi="Effra Light"/>
          <w:b/>
          <w:bCs/>
          <w:color w:val="4C5458"/>
          <w:szCs w:val="22"/>
        </w:rPr>
        <w:t>4 digit code (e.g. CBAY)</w:t>
      </w:r>
      <w:r>
        <w:rPr>
          <w:rFonts w:ascii="Effra Light" w:eastAsia="Calibri" w:hAnsi="Effra Light"/>
          <w:color w:val="4C5458"/>
          <w:szCs w:val="22"/>
        </w:rPr>
        <w:t xml:space="preserve"> in the </w:t>
      </w:r>
      <w:r w:rsidRPr="003C4E59">
        <w:rPr>
          <w:rFonts w:ascii="Effra Light" w:eastAsia="Calibri" w:hAnsi="Effra Light"/>
          <w:b/>
          <w:bCs/>
          <w:color w:val="4C5458"/>
          <w:szCs w:val="22"/>
        </w:rPr>
        <w:t>Organization</w:t>
      </w:r>
      <w:r>
        <w:rPr>
          <w:rFonts w:ascii="Effra Light" w:eastAsia="Calibri" w:hAnsi="Effra Light"/>
          <w:color w:val="4C5458"/>
          <w:szCs w:val="22"/>
        </w:rPr>
        <w:t xml:space="preserve"> field and click the </w:t>
      </w:r>
      <w:r w:rsidRPr="003C4E59">
        <w:rPr>
          <w:rFonts w:ascii="Effra Light" w:eastAsia="Calibri" w:hAnsi="Effra Light"/>
          <w:b/>
          <w:bCs/>
          <w:color w:val="4C5458"/>
          <w:szCs w:val="22"/>
        </w:rPr>
        <w:t>OK</w:t>
      </w:r>
      <w:r>
        <w:rPr>
          <w:rFonts w:ascii="Effra Light" w:eastAsia="Calibri" w:hAnsi="Effra Light"/>
          <w:color w:val="4C5458"/>
          <w:szCs w:val="22"/>
        </w:rPr>
        <w:t xml:space="preserve"> button </w:t>
      </w:r>
      <w:r w:rsidRPr="003C4E59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3AE69B05" wp14:editId="3BD5D1F4">
            <wp:extent cx="279400" cy="279400"/>
            <wp:effectExtent l="0" t="0" r="6350" b="6350"/>
            <wp:docPr id="665" name="Picture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416" cy="27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to continue.</w:t>
      </w:r>
    </w:p>
    <w:p w14:paraId="6E17DE35" w14:textId="77777777" w:rsidR="00E92D7E" w:rsidRDefault="00E92D7E" w:rsidP="00E92D7E">
      <w:pPr>
        <w:spacing w:after="200" w:line="276" w:lineRule="auto"/>
        <w:rPr>
          <w:rFonts w:ascii="Calibri" w:eastAsiaTheme="minorHAnsi" w:hAnsi="Calibri" w:cstheme="minorBidi"/>
          <w:noProof/>
          <w:sz w:val="24"/>
          <w:lang w:eastAsia="en-US"/>
        </w:rPr>
      </w:pPr>
      <w:r>
        <w:rPr>
          <w:noProof/>
        </w:rPr>
        <w:br w:type="page"/>
      </w:r>
    </w:p>
    <w:p w14:paraId="24B49343" w14:textId="77777777" w:rsidR="00E92D7E" w:rsidRPr="001B25F4" w:rsidRDefault="00E92D7E" w:rsidP="00E92D7E">
      <w:p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1B25F4">
        <w:rPr>
          <w:rFonts w:ascii="Effra Light" w:eastAsia="Calibri" w:hAnsi="Effra Light"/>
          <w:noProof/>
          <w:color w:val="4C5458"/>
          <w:szCs w:val="22"/>
        </w:rPr>
        <w:lastRenderedPageBreak/>
        <w:drawing>
          <wp:inline distT="0" distB="0" distL="0" distR="0" wp14:anchorId="14E44DE4" wp14:editId="158CEBE9">
            <wp:extent cx="6400800" cy="2599055"/>
            <wp:effectExtent l="0" t="0" r="0" b="0"/>
            <wp:docPr id="666" name="Picture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3C7E" w14:textId="77777777" w:rsidR="00E92D7E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In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Type</w:t>
      </w:r>
      <w:r>
        <w:rPr>
          <w:rFonts w:ascii="Effra Light" w:eastAsia="Calibri" w:hAnsi="Effra Light"/>
          <w:color w:val="4C5458"/>
          <w:szCs w:val="22"/>
        </w:rPr>
        <w:t xml:space="preserve"> field, click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drop-down arrow</w:t>
      </w:r>
      <w:r>
        <w:rPr>
          <w:rFonts w:ascii="Effra Light" w:eastAsia="Calibri" w:hAnsi="Effra Light"/>
          <w:color w:val="4C5458"/>
          <w:szCs w:val="22"/>
        </w:rPr>
        <w:t xml:space="preserve"> </w:t>
      </w:r>
      <w:r w:rsidRPr="001B25F4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5A431971" wp14:editId="5B33EF0C">
            <wp:extent cx="2254366" cy="285765"/>
            <wp:effectExtent l="0" t="0" r="0" b="0"/>
            <wp:docPr id="667" name="Picture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and select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Account Alias Issue</w:t>
      </w:r>
      <w:r>
        <w:rPr>
          <w:rFonts w:ascii="Effra Light" w:eastAsia="Calibri" w:hAnsi="Effra Light"/>
          <w:color w:val="4C5458"/>
          <w:szCs w:val="22"/>
        </w:rPr>
        <w:t>.</w:t>
      </w:r>
    </w:p>
    <w:p w14:paraId="25578EBC" w14:textId="77777777" w:rsidR="00E92D7E" w:rsidRPr="001B25F4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In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Use Current Item Cost</w:t>
      </w:r>
      <w:r>
        <w:rPr>
          <w:rFonts w:ascii="Effra Light" w:eastAsia="Calibri" w:hAnsi="Effra Light"/>
          <w:color w:val="4C5458"/>
          <w:szCs w:val="22"/>
        </w:rPr>
        <w:t xml:space="preserve"> field, click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drop-down arrow</w:t>
      </w:r>
      <w:r>
        <w:rPr>
          <w:rFonts w:ascii="Effra Light" w:eastAsia="Calibri" w:hAnsi="Effra Light"/>
          <w:color w:val="4C5458"/>
          <w:szCs w:val="22"/>
        </w:rPr>
        <w:t xml:space="preserve"> </w:t>
      </w:r>
      <w:r w:rsidRPr="001B25F4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726687E2" wp14:editId="6277D1D9">
            <wp:extent cx="1263715" cy="323867"/>
            <wp:effectExtent l="0" t="0" r="0" b="0"/>
            <wp:docPr id="668" name="Picture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and select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Yes</w:t>
      </w:r>
      <w:r>
        <w:rPr>
          <w:rFonts w:ascii="Effra Light" w:eastAsia="Calibri" w:hAnsi="Effra Light"/>
          <w:b/>
          <w:bCs/>
          <w:color w:val="4C5458"/>
          <w:szCs w:val="22"/>
        </w:rPr>
        <w:t>.</w:t>
      </w:r>
    </w:p>
    <w:p w14:paraId="2B0B776C" w14:textId="3A08B2EF" w:rsidR="00E92D7E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1B25F4">
        <w:rPr>
          <w:rFonts w:ascii="Effra Light" w:eastAsia="Calibri" w:hAnsi="Effra Light"/>
          <w:color w:val="4C5458"/>
          <w:szCs w:val="22"/>
        </w:rPr>
        <w:t>In the</w:t>
      </w:r>
      <w:r>
        <w:rPr>
          <w:rFonts w:ascii="Effra Light" w:eastAsia="Calibri" w:hAnsi="Effra Light"/>
          <w:b/>
          <w:bCs/>
          <w:color w:val="4C5458"/>
          <w:szCs w:val="22"/>
        </w:rPr>
        <w:t xml:space="preserve"> Source </w:t>
      </w:r>
      <w:r w:rsidRPr="001B25F4">
        <w:rPr>
          <w:rFonts w:ascii="Effra Light" w:eastAsia="Calibri" w:hAnsi="Effra Light"/>
          <w:color w:val="4C5458"/>
          <w:szCs w:val="22"/>
        </w:rPr>
        <w:t>field,</w:t>
      </w:r>
      <w:r>
        <w:rPr>
          <w:rFonts w:ascii="Effra Light" w:eastAsia="Calibri" w:hAnsi="Effra Light"/>
          <w:b/>
          <w:bCs/>
          <w:color w:val="4C5458"/>
          <w:szCs w:val="22"/>
        </w:rPr>
        <w:t xml:space="preserve"> </w:t>
      </w:r>
      <w:r w:rsidRPr="001B25F4">
        <w:rPr>
          <w:rFonts w:ascii="Effra Light" w:eastAsia="Calibri" w:hAnsi="Effra Light"/>
          <w:b/>
          <w:bCs/>
          <w:noProof/>
          <w:color w:val="4C5458"/>
          <w:szCs w:val="22"/>
        </w:rPr>
        <w:drawing>
          <wp:inline distT="0" distB="0" distL="0" distR="0" wp14:anchorId="29BA6FA3" wp14:editId="70599914">
            <wp:extent cx="2349621" cy="292115"/>
            <wp:effectExtent l="0" t="0" r="0" b="0"/>
            <wp:docPr id="669" name="Picture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F4">
        <w:rPr>
          <w:rFonts w:ascii="Effra Light" w:eastAsia="Calibri" w:hAnsi="Effra Light"/>
          <w:color w:val="4C5458"/>
          <w:szCs w:val="22"/>
        </w:rPr>
        <w:t>type</w:t>
      </w:r>
      <w:r>
        <w:rPr>
          <w:rFonts w:ascii="Effra Light" w:eastAsia="Calibri" w:hAnsi="Effra Light"/>
          <w:color w:val="4C5458"/>
          <w:szCs w:val="22"/>
        </w:rPr>
        <w:t xml:space="preserve">: </w:t>
      </w:r>
      <w:r w:rsidRPr="00460ACD">
        <w:rPr>
          <w:rFonts w:ascii="Effra Light" w:eastAsia="Calibri" w:hAnsi="Effra Light"/>
          <w:b/>
          <w:bCs/>
          <w:color w:val="4C5458"/>
          <w:szCs w:val="22"/>
        </w:rPr>
        <w:t xml:space="preserve">4-digit code </w:t>
      </w:r>
      <w:r w:rsidR="007E7A77">
        <w:rPr>
          <w:rFonts w:ascii="Effra Light" w:eastAsia="Calibri" w:hAnsi="Effra Light"/>
          <w:b/>
          <w:bCs/>
          <w:color w:val="4C5458"/>
          <w:szCs w:val="22"/>
        </w:rPr>
        <w:t>Sale to XXXX</w:t>
      </w:r>
      <w:r>
        <w:rPr>
          <w:rFonts w:ascii="Effra Light" w:eastAsia="Calibri" w:hAnsi="Effra Light"/>
          <w:color w:val="4C5458"/>
          <w:szCs w:val="22"/>
        </w:rPr>
        <w:t xml:space="preserve"> (e.g. CXXXX </w:t>
      </w:r>
      <w:r w:rsidR="007E7A77">
        <w:rPr>
          <w:rFonts w:ascii="Effra Light" w:eastAsia="Calibri" w:hAnsi="Effra Light"/>
          <w:color w:val="4C5458"/>
          <w:szCs w:val="22"/>
        </w:rPr>
        <w:t>Sale to Clearwave, CXXXX Sale to Fidelity, CXXXX Sale to Valunet</w:t>
      </w:r>
      <w:r>
        <w:rPr>
          <w:rFonts w:ascii="Effra Light" w:eastAsia="Calibri" w:hAnsi="Effra Light"/>
          <w:color w:val="4C5458"/>
          <w:szCs w:val="22"/>
        </w:rPr>
        <w:t>).</w:t>
      </w:r>
    </w:p>
    <w:p w14:paraId="71F13BC1" w14:textId="77777777" w:rsidR="00E92D7E" w:rsidRPr="001B25F4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Click the </w:t>
      </w:r>
      <w:r w:rsidRPr="00460ACD">
        <w:rPr>
          <w:rFonts w:ascii="Effra Light" w:eastAsia="Calibri" w:hAnsi="Effra Light"/>
          <w:b/>
          <w:bCs/>
          <w:color w:val="4C5458"/>
          <w:szCs w:val="22"/>
        </w:rPr>
        <w:t>Select: Source</w:t>
      </w:r>
      <w:r>
        <w:rPr>
          <w:rFonts w:ascii="Effra Light" w:eastAsia="Calibri" w:hAnsi="Effra Light"/>
          <w:color w:val="4C5458"/>
          <w:szCs w:val="22"/>
        </w:rPr>
        <w:t xml:space="preserve"> icon </w:t>
      </w:r>
      <w:r w:rsidRPr="00460ACD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38527E71" wp14:editId="4FC9775D">
            <wp:extent cx="196860" cy="247663"/>
            <wp:effectExtent l="0" t="0" r="0" b="0"/>
            <wp:docPr id="670" name="Picture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860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to display the </w:t>
      </w:r>
      <w:r w:rsidRPr="00460ACD">
        <w:rPr>
          <w:rFonts w:ascii="Effra Light" w:eastAsia="Calibri" w:hAnsi="Effra Light"/>
          <w:i/>
          <w:iCs/>
          <w:color w:val="4C5458"/>
          <w:szCs w:val="22"/>
        </w:rPr>
        <w:t>Source</w:t>
      </w:r>
      <w:r>
        <w:rPr>
          <w:rFonts w:ascii="Effra Light" w:eastAsia="Calibri" w:hAnsi="Effra Light"/>
          <w:color w:val="4C5458"/>
          <w:szCs w:val="22"/>
        </w:rPr>
        <w:t xml:space="preserve"> window.</w:t>
      </w:r>
    </w:p>
    <w:p w14:paraId="4E8E4CEE" w14:textId="77777777" w:rsidR="00E92D7E" w:rsidRPr="00460ACD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4E06C5">
        <w:rPr>
          <w:rFonts w:ascii="Effra Light" w:hAnsi="Effra Light" w:cstheme="minorHAnsi"/>
          <w:b/>
          <w:bCs/>
        </w:rPr>
        <w:t>Search</w:t>
      </w:r>
      <w:r>
        <w:rPr>
          <w:rFonts w:ascii="Effra Light" w:hAnsi="Effra Light" w:cstheme="minorHAnsi"/>
        </w:rPr>
        <w:t xml:space="preserve"> button </w:t>
      </w:r>
      <w:r w:rsidRPr="000F61E4">
        <w:rPr>
          <w:rFonts w:ascii="Effra Light" w:hAnsi="Effra Light" w:cstheme="minorHAnsi"/>
          <w:noProof/>
        </w:rPr>
        <w:drawing>
          <wp:inline distT="0" distB="0" distL="0" distR="0" wp14:anchorId="7EF4FB1B" wp14:editId="17523039">
            <wp:extent cx="577880" cy="285765"/>
            <wp:effectExtent l="0" t="0" r="0" b="0"/>
            <wp:docPr id="671" name="Picture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880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>.</w:t>
      </w:r>
    </w:p>
    <w:p w14:paraId="442A1D01" w14:textId="77777777" w:rsidR="00E92D7E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460ACD">
        <w:rPr>
          <w:rFonts w:ascii="Effra Light" w:hAnsi="Effra Light" w:cstheme="minorHAnsi"/>
          <w:b/>
          <w:bCs/>
        </w:rPr>
        <w:t>O</w:t>
      </w:r>
      <w:r w:rsidRPr="00460ACD">
        <w:rPr>
          <w:rFonts w:ascii="Effra Light" w:hAnsi="Effra Light" w:cstheme="minorHAnsi"/>
          <w:b/>
          <w:bCs/>
          <w:u w:val="single"/>
        </w:rPr>
        <w:t>K</w:t>
      </w:r>
      <w:r w:rsidRPr="00460ACD">
        <w:rPr>
          <w:rFonts w:ascii="Effra Light" w:hAnsi="Effra Light" w:cstheme="minorHAnsi"/>
          <w:u w:val="single"/>
        </w:rPr>
        <w:t xml:space="preserve"> </w:t>
      </w:r>
      <w:r>
        <w:rPr>
          <w:rFonts w:ascii="Effra Light" w:hAnsi="Effra Light" w:cstheme="minorHAnsi"/>
        </w:rPr>
        <w:t xml:space="preserve">button </w:t>
      </w:r>
      <w:r w:rsidRPr="00460ACD">
        <w:rPr>
          <w:rFonts w:ascii="Effra Light" w:hAnsi="Effra Light" w:cstheme="minorHAnsi"/>
          <w:noProof/>
        </w:rPr>
        <w:drawing>
          <wp:inline distT="0" distB="0" distL="0" distR="0" wp14:anchorId="4710C676" wp14:editId="699A68D8">
            <wp:extent cx="273064" cy="254013"/>
            <wp:effectExtent l="0" t="0" r="0" b="0"/>
            <wp:docPr id="672" name="Pictur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return to the </w:t>
      </w:r>
      <w:r w:rsidRPr="00460ACD">
        <w:rPr>
          <w:rFonts w:ascii="Effra Light" w:hAnsi="Effra Light" w:cstheme="minorHAnsi"/>
          <w:i/>
          <w:iCs/>
        </w:rPr>
        <w:t>Create Miscellaneous Transaction</w:t>
      </w:r>
      <w:r>
        <w:rPr>
          <w:rFonts w:ascii="Effra Light" w:hAnsi="Effra Light" w:cstheme="minorHAnsi"/>
        </w:rPr>
        <w:t xml:space="preserve"> screen. </w:t>
      </w:r>
    </w:p>
    <w:p w14:paraId="1EA78156" w14:textId="77777777" w:rsidR="00E92D7E" w:rsidRDefault="00E92D7E" w:rsidP="00E92D7E">
      <w:pPr>
        <w:spacing w:after="200" w:line="276" w:lineRule="auto"/>
        <w:rPr>
          <w:rFonts w:ascii="Effra Light" w:hAnsi="Effra Light" w:cstheme="minorHAnsi"/>
          <w:sz w:val="24"/>
        </w:rPr>
      </w:pPr>
      <w:r>
        <w:rPr>
          <w:rFonts w:ascii="Effra Light" w:hAnsi="Effra Light" w:cstheme="minorHAnsi"/>
          <w:sz w:val="24"/>
        </w:rPr>
        <w:br w:type="page"/>
      </w:r>
    </w:p>
    <w:p w14:paraId="1B198F25" w14:textId="4563C93B" w:rsidR="00E92D7E" w:rsidRDefault="001C0F8C" w:rsidP="00E92D7E">
      <w:pPr>
        <w:spacing w:after="200" w:line="276" w:lineRule="auto"/>
        <w:rPr>
          <w:rFonts w:ascii="Effra Light" w:hAnsi="Effra Light" w:cstheme="minorHAnsi"/>
          <w:sz w:val="24"/>
        </w:rPr>
      </w:pPr>
      <w:r w:rsidRPr="001C0F8C">
        <w:rPr>
          <w:rFonts w:ascii="Effra Light" w:hAnsi="Effra Light" w:cstheme="minorHAnsi"/>
          <w:noProof/>
          <w:sz w:val="24"/>
        </w:rPr>
        <w:lastRenderedPageBreak/>
        <w:drawing>
          <wp:inline distT="0" distB="0" distL="0" distR="0" wp14:anchorId="202BC915" wp14:editId="75CD7176">
            <wp:extent cx="6400800" cy="24244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3C2F" w14:textId="77777777" w:rsidR="00E92D7E" w:rsidRPr="00747CB5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In the </w:t>
      </w:r>
      <w:r w:rsidRPr="00231A89">
        <w:rPr>
          <w:rFonts w:ascii="Effra Light" w:hAnsi="Effra Light" w:cstheme="minorHAnsi"/>
          <w:i/>
          <w:iCs/>
        </w:rPr>
        <w:t>Transaction Lines</w:t>
      </w:r>
      <w:r>
        <w:rPr>
          <w:rFonts w:ascii="Effra Light" w:hAnsi="Effra Light" w:cstheme="minorHAnsi"/>
        </w:rPr>
        <w:t xml:space="preserve"> section, select the </w:t>
      </w:r>
      <w:r w:rsidRPr="00231A89">
        <w:rPr>
          <w:rFonts w:ascii="Effra Light" w:hAnsi="Effra Light" w:cstheme="minorHAnsi"/>
          <w:b/>
          <w:bCs/>
        </w:rPr>
        <w:t>Add</w:t>
      </w:r>
      <w:r>
        <w:rPr>
          <w:rFonts w:ascii="Effra Light" w:hAnsi="Effra Light" w:cstheme="minorHAnsi"/>
        </w:rPr>
        <w:t xml:space="preserve"> icon </w:t>
      </w:r>
      <w:r w:rsidRPr="00231A89">
        <w:rPr>
          <w:rFonts w:ascii="Effra Light" w:hAnsi="Effra Light" w:cstheme="minorHAnsi"/>
          <w:noProof/>
        </w:rPr>
        <w:drawing>
          <wp:inline distT="0" distB="0" distL="0" distR="0" wp14:anchorId="03F7FFA1" wp14:editId="5C166834">
            <wp:extent cx="158758" cy="158758"/>
            <wp:effectExtent l="0" t="0" r="0" b="0"/>
            <wp:docPr id="674" name="Picture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add a line item.</w:t>
      </w:r>
    </w:p>
    <w:p w14:paraId="79D49EC6" w14:textId="098A769B" w:rsidR="00747CB5" w:rsidRDefault="00747CB5" w:rsidP="00747CB5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6CDC1C8B" wp14:editId="53400232">
            <wp:extent cx="474369" cy="385109"/>
            <wp:effectExtent l="0" t="0" r="1905" b="0"/>
            <wp:docPr id="676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145C">
        <w:t xml:space="preserve"> </w:t>
      </w:r>
      <w:r>
        <w:rPr>
          <w:rFonts w:ascii="Effra Light" w:eastAsia="Calibri" w:hAnsi="Effra Light"/>
          <w:color w:val="4C5458"/>
          <w:szCs w:val="22"/>
        </w:rPr>
        <w:t xml:space="preserve">Is it recommended that you add the </w:t>
      </w:r>
      <w:r w:rsidRPr="000904E1">
        <w:rPr>
          <w:rFonts w:ascii="Effra Light" w:eastAsia="Calibri" w:hAnsi="Effra Light"/>
          <w:b/>
          <w:bCs/>
          <w:color w:val="4C5458"/>
          <w:szCs w:val="22"/>
        </w:rPr>
        <w:t>Item Description</w:t>
      </w:r>
      <w:r>
        <w:rPr>
          <w:rFonts w:ascii="Effra Light" w:eastAsia="Calibri" w:hAnsi="Effra Light"/>
          <w:color w:val="4C5458"/>
          <w:szCs w:val="22"/>
        </w:rPr>
        <w:t xml:space="preserve"> column</w:t>
      </w:r>
      <w:r w:rsidR="00944CC3">
        <w:rPr>
          <w:rFonts w:ascii="Effra Light" w:eastAsia="Calibri" w:hAnsi="Effra Light"/>
          <w:color w:val="4C5458"/>
          <w:szCs w:val="22"/>
        </w:rPr>
        <w:t xml:space="preserve"> to your transaction. To </w:t>
      </w:r>
      <w:r w:rsidR="000904E1">
        <w:rPr>
          <w:rFonts w:ascii="Effra Light" w:eastAsia="Calibri" w:hAnsi="Effra Light"/>
          <w:color w:val="4C5458"/>
          <w:szCs w:val="22"/>
        </w:rPr>
        <w:t xml:space="preserve">add the </w:t>
      </w:r>
      <w:r w:rsidR="000904E1" w:rsidRPr="000904E1">
        <w:rPr>
          <w:rFonts w:ascii="Effra Light" w:eastAsia="Calibri" w:hAnsi="Effra Light"/>
          <w:b/>
          <w:bCs/>
          <w:color w:val="4C5458"/>
          <w:szCs w:val="22"/>
        </w:rPr>
        <w:t>Item Description</w:t>
      </w:r>
      <w:r w:rsidR="000904E1">
        <w:rPr>
          <w:rFonts w:ascii="Effra Light" w:eastAsia="Calibri" w:hAnsi="Effra Light"/>
          <w:color w:val="4C5458"/>
          <w:szCs w:val="22"/>
        </w:rPr>
        <w:t xml:space="preserve"> column:</w:t>
      </w:r>
    </w:p>
    <w:p w14:paraId="0E06C683" w14:textId="6BA2BFEE" w:rsidR="000904E1" w:rsidRDefault="001F1DBC" w:rsidP="000904E1">
      <w:pPr>
        <w:pStyle w:val="ListParagraph"/>
        <w:numPr>
          <w:ilvl w:val="0"/>
          <w:numId w:val="39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Click the </w:t>
      </w:r>
      <w:r w:rsidRPr="001F1DBC">
        <w:rPr>
          <w:rFonts w:ascii="Effra Light" w:eastAsia="Calibri" w:hAnsi="Effra Light"/>
          <w:b/>
          <w:bCs/>
          <w:color w:val="4C5458"/>
          <w:szCs w:val="22"/>
        </w:rPr>
        <w:t>View drop-down</w:t>
      </w:r>
      <w:r>
        <w:rPr>
          <w:rFonts w:ascii="Effra Light" w:eastAsia="Calibri" w:hAnsi="Effra Light"/>
          <w:color w:val="4C5458"/>
          <w:szCs w:val="22"/>
        </w:rPr>
        <w:t xml:space="preserve"> arrow </w:t>
      </w:r>
      <w:r w:rsidRPr="001F1DBC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5DAA0E7C" wp14:editId="5FFAA328">
            <wp:extent cx="361969" cy="13970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69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95EF" w14:textId="57787EC4" w:rsidR="001F1DBC" w:rsidRDefault="003E3261" w:rsidP="000904E1">
      <w:pPr>
        <w:pStyle w:val="ListParagraph"/>
        <w:numPr>
          <w:ilvl w:val="0"/>
          <w:numId w:val="39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Select </w:t>
      </w:r>
      <w:r w:rsidRPr="00E14708">
        <w:rPr>
          <w:rFonts w:ascii="Effra Light" w:eastAsia="Calibri" w:hAnsi="Effra Light"/>
          <w:b/>
          <w:bCs/>
          <w:color w:val="4C5458"/>
          <w:szCs w:val="22"/>
        </w:rPr>
        <w:t>Columns</w:t>
      </w:r>
    </w:p>
    <w:p w14:paraId="1EADD598" w14:textId="41D3FF87" w:rsidR="00E14708" w:rsidRDefault="00100690" w:rsidP="000904E1">
      <w:pPr>
        <w:pStyle w:val="ListParagraph"/>
        <w:numPr>
          <w:ilvl w:val="0"/>
          <w:numId w:val="39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Scroll to the bottom of the list and select </w:t>
      </w:r>
      <w:r w:rsidRPr="00100690">
        <w:rPr>
          <w:rFonts w:ascii="Effra Light" w:eastAsia="Calibri" w:hAnsi="Effra Light"/>
          <w:b/>
          <w:bCs/>
          <w:color w:val="4C5458"/>
          <w:szCs w:val="22"/>
        </w:rPr>
        <w:t>Item Description</w:t>
      </w:r>
    </w:p>
    <w:p w14:paraId="21C41133" w14:textId="77777777" w:rsidR="00747CB5" w:rsidRPr="008750B8" w:rsidRDefault="00747CB5" w:rsidP="00747CB5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</w:p>
    <w:p w14:paraId="7E32A452" w14:textId="77777777" w:rsidR="00E92D7E" w:rsidRPr="00CC6D9E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Enter the </w:t>
      </w:r>
      <w:r w:rsidRPr="008750B8">
        <w:rPr>
          <w:rFonts w:ascii="Effra Light" w:hAnsi="Effra Light" w:cstheme="minorHAnsi"/>
          <w:b/>
          <w:bCs/>
        </w:rPr>
        <w:t>Item number</w:t>
      </w:r>
      <w:r>
        <w:rPr>
          <w:rFonts w:ascii="Effra Light" w:hAnsi="Effra Light" w:cstheme="minorHAnsi"/>
        </w:rPr>
        <w:t xml:space="preserve"> in the </w:t>
      </w:r>
      <w:r w:rsidRPr="008750B8">
        <w:rPr>
          <w:rFonts w:ascii="Effra Light" w:hAnsi="Effra Light" w:cstheme="minorHAnsi"/>
          <w:b/>
          <w:bCs/>
        </w:rPr>
        <w:t>Item</w:t>
      </w:r>
      <w:r>
        <w:rPr>
          <w:rFonts w:ascii="Effra Light" w:hAnsi="Effra Light" w:cstheme="minorHAnsi"/>
        </w:rPr>
        <w:t xml:space="preserve"> field and click the </w:t>
      </w:r>
      <w:r w:rsidRPr="00CC6D9E">
        <w:rPr>
          <w:rFonts w:ascii="Effra Light" w:hAnsi="Effra Light" w:cstheme="minorHAnsi"/>
          <w:b/>
          <w:bCs/>
        </w:rPr>
        <w:t>Subinventory</w:t>
      </w:r>
      <w:r>
        <w:rPr>
          <w:rFonts w:ascii="Effra Light" w:hAnsi="Effra Light" w:cstheme="minorHAnsi"/>
        </w:rPr>
        <w:t xml:space="preserve"> field to continue.</w:t>
      </w:r>
    </w:p>
    <w:p w14:paraId="77D6E867" w14:textId="77777777" w:rsidR="00E92D7E" w:rsidRPr="00CC6D9E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CC6D9E">
        <w:rPr>
          <w:rFonts w:ascii="Effra Light" w:hAnsi="Effra Light" w:cstheme="minorHAnsi"/>
          <w:b/>
          <w:bCs/>
        </w:rPr>
        <w:t>drop-down arrow</w:t>
      </w:r>
      <w:r>
        <w:rPr>
          <w:rFonts w:ascii="Effra Light" w:hAnsi="Effra Light" w:cstheme="minorHAnsi"/>
          <w:b/>
          <w:bCs/>
        </w:rPr>
        <w:t xml:space="preserve"> </w:t>
      </w:r>
      <w:r w:rsidRPr="00CC6D9E">
        <w:rPr>
          <w:rFonts w:ascii="Effra Light" w:hAnsi="Effra Light" w:cstheme="minorHAnsi"/>
          <w:b/>
          <w:bCs/>
          <w:noProof/>
        </w:rPr>
        <w:drawing>
          <wp:inline distT="0" distB="0" distL="0" distR="0" wp14:anchorId="62A86CE1" wp14:editId="7265D358">
            <wp:extent cx="234962" cy="247663"/>
            <wp:effectExtent l="0" t="0" r="0" b="0"/>
            <wp:docPr id="675" name="Picture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962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in the </w:t>
      </w:r>
      <w:r w:rsidRPr="00CC6D9E">
        <w:rPr>
          <w:rFonts w:ascii="Effra Light" w:hAnsi="Effra Light" w:cstheme="minorHAnsi"/>
          <w:b/>
          <w:bCs/>
        </w:rPr>
        <w:t>Subinventory</w:t>
      </w:r>
      <w:r>
        <w:rPr>
          <w:rFonts w:ascii="Effra Light" w:hAnsi="Effra Light" w:cstheme="minorHAnsi"/>
        </w:rPr>
        <w:t xml:space="preserve"> field and select </w:t>
      </w:r>
      <w:r w:rsidRPr="00CC6D9E">
        <w:rPr>
          <w:rFonts w:ascii="Effra Light" w:hAnsi="Effra Light" w:cstheme="minorHAnsi"/>
          <w:b/>
          <w:bCs/>
        </w:rPr>
        <w:t>MAIN or AVA</w:t>
      </w:r>
      <w:r>
        <w:rPr>
          <w:rFonts w:ascii="Effra Light" w:hAnsi="Effra Light" w:cstheme="minorHAnsi"/>
        </w:rPr>
        <w:t>.</w:t>
      </w:r>
    </w:p>
    <w:p w14:paraId="12274167" w14:textId="37AF8A4A" w:rsidR="00E92D7E" w:rsidRPr="00747CB5" w:rsidRDefault="00E92D7E" w:rsidP="00747CB5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in the </w:t>
      </w:r>
      <w:r w:rsidRPr="00CC6D9E">
        <w:rPr>
          <w:rFonts w:ascii="Effra Light" w:hAnsi="Effra Light" w:cstheme="minorHAnsi"/>
          <w:b/>
          <w:bCs/>
        </w:rPr>
        <w:t>Quantity</w:t>
      </w:r>
      <w:r>
        <w:rPr>
          <w:rFonts w:ascii="Effra Light" w:hAnsi="Effra Light" w:cstheme="minorHAnsi"/>
        </w:rPr>
        <w:t xml:space="preserve"> field and enter the quantity </w:t>
      </w:r>
      <w:r w:rsidR="00A311A7">
        <w:rPr>
          <w:rFonts w:ascii="Effra Light" w:hAnsi="Effra Light" w:cstheme="minorHAnsi"/>
        </w:rPr>
        <w:t>being sold</w:t>
      </w:r>
      <w:r>
        <w:rPr>
          <w:rFonts w:ascii="Effra Light" w:hAnsi="Effra Light" w:cstheme="minorHAnsi"/>
        </w:rPr>
        <w:t>.</w:t>
      </w:r>
    </w:p>
    <w:p w14:paraId="0704B7A8" w14:textId="77777777" w:rsidR="00E92D7E" w:rsidRPr="00CC6D9E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CC6D9E">
        <w:rPr>
          <w:rFonts w:ascii="Effra Light" w:hAnsi="Effra Light" w:cstheme="minorHAnsi"/>
          <w:b/>
          <w:bCs/>
        </w:rPr>
        <w:t xml:space="preserve">Submit </w:t>
      </w:r>
      <w:r>
        <w:rPr>
          <w:rFonts w:ascii="Effra Light" w:hAnsi="Effra Light" w:cstheme="minorHAnsi"/>
        </w:rPr>
        <w:t xml:space="preserve">button </w:t>
      </w:r>
      <w:r w:rsidRPr="00652A5E">
        <w:rPr>
          <w:rFonts w:ascii="Effra Light" w:hAnsi="Effra Light" w:cstheme="minorHAnsi"/>
          <w:noProof/>
        </w:rPr>
        <w:drawing>
          <wp:inline distT="0" distB="0" distL="0" distR="0" wp14:anchorId="213A6719" wp14:editId="5891DED5">
            <wp:extent cx="444523" cy="266714"/>
            <wp:effectExtent l="0" t="0" r="0" b="0"/>
            <wp:docPr id="678" name="Picture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523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display the </w:t>
      </w:r>
      <w:r w:rsidRPr="00652A5E">
        <w:rPr>
          <w:rFonts w:ascii="Effra Light" w:hAnsi="Effra Light" w:cstheme="minorHAnsi"/>
          <w:i/>
          <w:iCs/>
        </w:rPr>
        <w:t>Confirmation</w:t>
      </w:r>
      <w:r>
        <w:rPr>
          <w:rFonts w:ascii="Effra Light" w:hAnsi="Effra Light" w:cstheme="minorHAnsi"/>
        </w:rPr>
        <w:t xml:space="preserve"> window.</w:t>
      </w:r>
    </w:p>
    <w:p w14:paraId="5B065416" w14:textId="77777777" w:rsidR="00E92D7E" w:rsidRDefault="00E92D7E" w:rsidP="00E92D7E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6F1E666C" wp14:editId="7C4C1D4A">
            <wp:extent cx="474369" cy="385109"/>
            <wp:effectExtent l="0" t="0" r="1905" b="0"/>
            <wp:docPr id="679" name="Picture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145C">
        <w:t xml:space="preserve"> </w:t>
      </w:r>
      <w:r>
        <w:rPr>
          <w:rFonts w:ascii="Effra Light" w:eastAsia="Calibri" w:hAnsi="Effra Light"/>
          <w:color w:val="4C5458"/>
          <w:szCs w:val="22"/>
        </w:rPr>
        <w:t xml:space="preserve">The system displays the message: </w:t>
      </w:r>
      <w:r w:rsidRPr="00652A5E">
        <w:rPr>
          <w:rFonts w:ascii="Effra Light" w:eastAsia="Calibri" w:hAnsi="Effra Light"/>
          <w:i/>
          <w:iCs/>
          <w:color w:val="4C5458"/>
          <w:szCs w:val="22"/>
        </w:rPr>
        <w:t>Your transaction processed with no issues.</w:t>
      </w:r>
    </w:p>
    <w:p w14:paraId="1CD4C8B4" w14:textId="77777777" w:rsidR="00E92D7E" w:rsidRPr="00CC6D9E" w:rsidRDefault="00E92D7E" w:rsidP="00E92D7E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</w:p>
    <w:p w14:paraId="2A246CC5" w14:textId="77777777" w:rsidR="00E92D7E" w:rsidRPr="00CC6D9E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CC6D9E">
        <w:rPr>
          <w:rFonts w:ascii="Effra Light" w:hAnsi="Effra Light" w:cstheme="minorHAnsi"/>
          <w:b/>
          <w:bCs/>
        </w:rPr>
        <w:t>OK</w:t>
      </w:r>
      <w:r>
        <w:rPr>
          <w:rFonts w:ascii="Effra Light" w:hAnsi="Effra Light" w:cstheme="minorHAnsi"/>
        </w:rPr>
        <w:t xml:space="preserve"> button </w:t>
      </w:r>
      <w:r w:rsidRPr="00CC6D9E">
        <w:rPr>
          <w:rFonts w:ascii="Effra Light" w:hAnsi="Effra Light" w:cstheme="minorHAnsi"/>
          <w:noProof/>
        </w:rPr>
        <w:drawing>
          <wp:inline distT="0" distB="0" distL="0" distR="0" wp14:anchorId="0F0C9AFE" wp14:editId="71A2C688">
            <wp:extent cx="323867" cy="254013"/>
            <wp:effectExtent l="0" t="0" r="0" b="0"/>
            <wp:docPr id="680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accept the message and return to the </w:t>
      </w:r>
      <w:r w:rsidRPr="00CC6D9E">
        <w:rPr>
          <w:rFonts w:ascii="Effra Light" w:hAnsi="Effra Light" w:cstheme="minorHAnsi"/>
          <w:i/>
          <w:iCs/>
        </w:rPr>
        <w:t>Inventory Management</w:t>
      </w:r>
      <w:r>
        <w:rPr>
          <w:rFonts w:ascii="Effra Light" w:hAnsi="Effra Light" w:cstheme="minorHAnsi"/>
        </w:rPr>
        <w:t xml:space="preserve"> screen.</w:t>
      </w:r>
    </w:p>
    <w:p w14:paraId="526D9111" w14:textId="77777777" w:rsidR="00E92D7E" w:rsidRPr="00C55073" w:rsidRDefault="00E92D7E" w:rsidP="00E92D7E">
      <w:pPr>
        <w:pStyle w:val="ListParagraph"/>
        <w:numPr>
          <w:ilvl w:val="0"/>
          <w:numId w:val="38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>You have completed this transaction.</w:t>
      </w:r>
    </w:p>
    <w:p w14:paraId="5FCA15CB" w14:textId="77777777" w:rsidR="005301A0" w:rsidRDefault="005301A0">
      <w:pPr>
        <w:spacing w:after="200" w:line="276" w:lineRule="auto"/>
        <w:rPr>
          <w:rFonts w:ascii="Effra Light" w:hAnsi="Effra Light"/>
          <w:color w:val="4C5458"/>
          <w:sz w:val="31"/>
          <w:szCs w:val="31"/>
        </w:rPr>
      </w:pPr>
      <w:r>
        <w:rPr>
          <w:rFonts w:ascii="Effra Light" w:hAnsi="Effra Light"/>
          <w:color w:val="4C5458"/>
          <w:sz w:val="31"/>
          <w:szCs w:val="31"/>
        </w:rPr>
        <w:br w:type="page"/>
      </w:r>
    </w:p>
    <w:p w14:paraId="66B2E42F" w14:textId="46B58813" w:rsidR="005301A0" w:rsidRPr="00FF3B2C" w:rsidRDefault="005301A0" w:rsidP="005301A0">
      <w:pPr>
        <w:keepNext/>
        <w:keepLines/>
        <w:spacing w:before="240" w:after="0" w:line="276" w:lineRule="auto"/>
        <w:outlineLvl w:val="0"/>
        <w:rPr>
          <w:rFonts w:ascii="Effra Light" w:hAnsi="Effra Light"/>
          <w:color w:val="4C5458"/>
          <w:sz w:val="31"/>
          <w:szCs w:val="31"/>
          <w:lang w:eastAsia="en-US"/>
        </w:rPr>
      </w:pPr>
      <w:bookmarkStart w:id="6" w:name="_Toc61855607"/>
      <w:r>
        <w:rPr>
          <w:rFonts w:ascii="Effra Light" w:hAnsi="Effra Light"/>
          <w:color w:val="4C5458"/>
          <w:sz w:val="31"/>
          <w:szCs w:val="31"/>
          <w:lang w:eastAsia="en-US"/>
        </w:rPr>
        <w:lastRenderedPageBreak/>
        <w:t xml:space="preserve">Process an Intercompany </w:t>
      </w:r>
      <w:r w:rsidR="003B3BDA">
        <w:rPr>
          <w:rFonts w:ascii="Effra Light" w:hAnsi="Effra Light"/>
          <w:color w:val="4C5458"/>
          <w:sz w:val="31"/>
          <w:szCs w:val="31"/>
          <w:lang w:eastAsia="en-US"/>
        </w:rPr>
        <w:t>Purchase</w:t>
      </w:r>
      <w:r>
        <w:rPr>
          <w:rFonts w:ascii="Effra Light" w:hAnsi="Effra Light"/>
          <w:color w:val="4C5458"/>
          <w:sz w:val="31"/>
          <w:szCs w:val="31"/>
          <w:lang w:eastAsia="en-US"/>
        </w:rPr>
        <w:t xml:space="preserve"> </w:t>
      </w:r>
      <w:r w:rsidR="00DE6C45">
        <w:rPr>
          <w:rFonts w:ascii="Effra Light" w:hAnsi="Effra Light"/>
          <w:color w:val="4C5458"/>
          <w:sz w:val="31"/>
          <w:szCs w:val="31"/>
          <w:lang w:eastAsia="en-US"/>
        </w:rPr>
        <w:t>from</w:t>
      </w:r>
      <w:r>
        <w:rPr>
          <w:rFonts w:ascii="Effra Light" w:hAnsi="Effra Light"/>
          <w:color w:val="4C5458"/>
          <w:sz w:val="31"/>
          <w:szCs w:val="31"/>
          <w:lang w:eastAsia="en-US"/>
        </w:rPr>
        <w:t xml:space="preserve"> Clearwave/Fidelity/Valunet (COMMON)</w:t>
      </w:r>
      <w:r w:rsidRPr="00FF3B2C">
        <w:rPr>
          <w:rFonts w:ascii="Effra Light" w:hAnsi="Effra Light"/>
          <w:color w:val="4C5458"/>
          <w:sz w:val="31"/>
          <w:szCs w:val="31"/>
          <w:lang w:eastAsia="en-US"/>
        </w:rPr>
        <w:t>:</w:t>
      </w:r>
      <w:bookmarkEnd w:id="6"/>
    </w:p>
    <w:p w14:paraId="77E8DE4D" w14:textId="77777777" w:rsidR="005301A0" w:rsidRPr="002C314D" w:rsidRDefault="005301A0" w:rsidP="005301A0">
      <w:pPr>
        <w:spacing w:after="0"/>
        <w:rPr>
          <w:rFonts w:ascii="Effra Light" w:eastAsia="Calibri" w:hAnsi="Effra Light"/>
          <w:b/>
          <w:color w:val="808080"/>
          <w:sz w:val="28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1A0" w:rsidRPr="002C314D" w14:paraId="47E8E61E" w14:textId="77777777" w:rsidTr="00F6172E">
        <w:tc>
          <w:tcPr>
            <w:tcW w:w="9350" w:type="dxa"/>
          </w:tcPr>
          <w:p w14:paraId="3BA51A26" w14:textId="77777777" w:rsidR="005301A0" w:rsidRPr="002C314D" w:rsidRDefault="005301A0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7" w:name="_Toc61855608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Business Procedure Description:</w:t>
            </w:r>
            <w:bookmarkEnd w:id="7"/>
          </w:p>
        </w:tc>
      </w:tr>
      <w:tr w:rsidR="005301A0" w:rsidRPr="002C314D" w14:paraId="03C3A2C3" w14:textId="77777777" w:rsidTr="00F6172E">
        <w:trPr>
          <w:trHeight w:val="584"/>
        </w:trPr>
        <w:tc>
          <w:tcPr>
            <w:tcW w:w="9350" w:type="dxa"/>
          </w:tcPr>
          <w:p w14:paraId="4CD0DD39" w14:textId="3D321B57" w:rsidR="005301A0" w:rsidRPr="0023500D" w:rsidRDefault="005301A0" w:rsidP="00F6172E">
            <w:pP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</w:pPr>
            <w: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 xml:space="preserve">The purpose of this transaction is to process an intercompany </w:t>
            </w:r>
            <w:r w:rsidR="003B3BDA"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>purchase</w:t>
            </w:r>
            <w: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 xml:space="preserve"> </w:t>
            </w:r>
            <w:r w:rsidR="003B3BDA"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>from</w:t>
            </w:r>
            <w: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 xml:space="preserve"> Clearwave, Fidelity, or Valunet</w:t>
            </w:r>
          </w:p>
        </w:tc>
      </w:tr>
    </w:tbl>
    <w:p w14:paraId="0347B828" w14:textId="77777777" w:rsidR="005301A0" w:rsidRPr="002C314D" w:rsidRDefault="005301A0" w:rsidP="005301A0">
      <w:pPr>
        <w:spacing w:after="0"/>
        <w:rPr>
          <w:rFonts w:ascii="Effra Light" w:eastAsia="Calibri" w:hAnsi="Effra Light"/>
          <w:b/>
          <w:color w:val="808080"/>
          <w:sz w:val="28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1A0" w:rsidRPr="002C314D" w14:paraId="080BE224" w14:textId="77777777" w:rsidTr="00F6172E">
        <w:tc>
          <w:tcPr>
            <w:tcW w:w="9350" w:type="dxa"/>
          </w:tcPr>
          <w:p w14:paraId="71709B8A" w14:textId="77777777" w:rsidR="005301A0" w:rsidRPr="002C314D" w:rsidRDefault="005301A0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8" w:name="_Toc61855609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Prerequisites:</w:t>
            </w:r>
            <w:bookmarkEnd w:id="8"/>
          </w:p>
        </w:tc>
      </w:tr>
      <w:tr w:rsidR="005301A0" w:rsidRPr="002C314D" w14:paraId="580E2541" w14:textId="77777777" w:rsidTr="00F6172E">
        <w:tc>
          <w:tcPr>
            <w:tcW w:w="9350" w:type="dxa"/>
          </w:tcPr>
          <w:p w14:paraId="0C7A7E7A" w14:textId="77777777" w:rsidR="00DC3DB0" w:rsidRPr="00DC3DB0" w:rsidRDefault="00DC3DB0" w:rsidP="00DC3DB0">
            <w:pPr>
              <w:spacing w:after="0"/>
              <w:rPr>
                <w:rFonts w:ascii="Effra Light" w:hAnsi="Effra Light"/>
                <w:sz w:val="24"/>
              </w:rPr>
            </w:pPr>
            <w:r w:rsidRPr="00DC3DB0">
              <w:rPr>
                <w:rFonts w:ascii="Effra Light" w:hAnsi="Effra Light"/>
                <w:sz w:val="24"/>
              </w:rPr>
              <w:t>For intercompany purchases, you need to know two pieces of information before recording this transaction:</w:t>
            </w:r>
          </w:p>
          <w:p w14:paraId="5252CA1D" w14:textId="77777777" w:rsidR="00DC3DB0" w:rsidRPr="00DC3DB0" w:rsidRDefault="00DC3DB0" w:rsidP="00DC3DB0">
            <w:pPr>
              <w:pStyle w:val="ListParagraph"/>
              <w:numPr>
                <w:ilvl w:val="0"/>
                <w:numId w:val="41"/>
              </w:numPr>
              <w:spacing w:after="0" w:line="259" w:lineRule="auto"/>
              <w:rPr>
                <w:rFonts w:ascii="Effra Light" w:hAnsi="Effra Light"/>
              </w:rPr>
            </w:pPr>
            <w:r w:rsidRPr="00DC3DB0">
              <w:rPr>
                <w:rFonts w:ascii="Effra Light" w:hAnsi="Effra Light"/>
              </w:rPr>
              <w:t>The per item cost for each item purchased</w:t>
            </w:r>
          </w:p>
          <w:p w14:paraId="4AEF43F0" w14:textId="56BF63CC" w:rsidR="005301A0" w:rsidRPr="00E4765B" w:rsidRDefault="00DC3DB0" w:rsidP="00F6172E">
            <w:pPr>
              <w:pStyle w:val="ListParagraph"/>
              <w:numPr>
                <w:ilvl w:val="0"/>
                <w:numId w:val="41"/>
              </w:numPr>
              <w:spacing w:after="0" w:line="259" w:lineRule="auto"/>
              <w:rPr>
                <w:rFonts w:ascii="Effra Light" w:hAnsi="Effra Light"/>
              </w:rPr>
            </w:pPr>
            <w:r w:rsidRPr="00DC3DB0">
              <w:rPr>
                <w:rFonts w:ascii="Effra Light" w:hAnsi="Effra Light"/>
              </w:rPr>
              <w:t>The per item tax amount for each item purchased</w:t>
            </w:r>
          </w:p>
        </w:tc>
      </w:tr>
    </w:tbl>
    <w:p w14:paraId="31B80B00" w14:textId="77777777" w:rsidR="005301A0" w:rsidRPr="002C314D" w:rsidRDefault="005301A0" w:rsidP="005301A0">
      <w:pPr>
        <w:spacing w:after="0"/>
        <w:rPr>
          <w:rFonts w:ascii="Effra Light" w:eastAsia="Calibri" w:hAnsi="Effra Light"/>
          <w:b/>
          <w:color w:val="808080"/>
          <w:sz w:val="28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1A0" w:rsidRPr="002C314D" w14:paraId="7576E43B" w14:textId="77777777" w:rsidTr="00F6172E">
        <w:tc>
          <w:tcPr>
            <w:tcW w:w="9350" w:type="dxa"/>
          </w:tcPr>
          <w:p w14:paraId="7C8AD769" w14:textId="77777777" w:rsidR="005301A0" w:rsidRPr="002C314D" w:rsidRDefault="005301A0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9" w:name="_Toc61855610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Output/Next Steps:</w:t>
            </w:r>
            <w:bookmarkEnd w:id="9"/>
          </w:p>
        </w:tc>
      </w:tr>
      <w:tr w:rsidR="005301A0" w:rsidRPr="002C314D" w14:paraId="4CD95BE4" w14:textId="77777777" w:rsidTr="00F6172E">
        <w:trPr>
          <w:trHeight w:val="314"/>
        </w:trPr>
        <w:tc>
          <w:tcPr>
            <w:tcW w:w="9350" w:type="dxa"/>
          </w:tcPr>
          <w:p w14:paraId="6D1EACD5" w14:textId="08B359F8" w:rsidR="005301A0" w:rsidRPr="002C314D" w:rsidRDefault="005301A0" w:rsidP="00F6172E">
            <w:pPr>
              <w:spacing w:after="0"/>
              <w:rPr>
                <w:rFonts w:ascii="Effra Light" w:eastAsia="Calibri" w:hAnsi="Effra Light"/>
                <w:color w:val="808080"/>
                <w:sz w:val="28"/>
                <w:lang w:eastAsia="en-US"/>
              </w:rPr>
            </w:pPr>
            <w: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 xml:space="preserve">Intercompany </w:t>
            </w:r>
            <w:r w:rsidR="009E7E1B"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 xml:space="preserve">purchase </w:t>
            </w:r>
            <w: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>is processed</w:t>
            </w:r>
          </w:p>
        </w:tc>
      </w:tr>
    </w:tbl>
    <w:p w14:paraId="49A7250D" w14:textId="77777777" w:rsidR="005301A0" w:rsidRPr="002C314D" w:rsidRDefault="005301A0" w:rsidP="005301A0">
      <w:pPr>
        <w:spacing w:after="0" w:line="276" w:lineRule="auto"/>
        <w:rPr>
          <w:rFonts w:ascii="Effra Light" w:eastAsia="Calibri" w:hAnsi="Effra Light"/>
          <w:noProof/>
          <w:color w:val="4C5458"/>
          <w:sz w:val="24"/>
          <w:szCs w:val="22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1A0" w:rsidRPr="002C314D" w14:paraId="76ED33C4" w14:textId="77777777" w:rsidTr="00F6172E">
        <w:tc>
          <w:tcPr>
            <w:tcW w:w="9350" w:type="dxa"/>
          </w:tcPr>
          <w:p w14:paraId="2C453ACA" w14:textId="77777777" w:rsidR="005301A0" w:rsidRPr="002C314D" w:rsidRDefault="005301A0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10" w:name="_Toc61855611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Tips/Additional Information:</w:t>
            </w:r>
            <w:bookmarkEnd w:id="10"/>
          </w:p>
        </w:tc>
      </w:tr>
      <w:tr w:rsidR="005301A0" w:rsidRPr="002C314D" w14:paraId="4F4857E9" w14:textId="77777777" w:rsidTr="00F6172E">
        <w:trPr>
          <w:trHeight w:val="377"/>
        </w:trPr>
        <w:tc>
          <w:tcPr>
            <w:tcW w:w="9350" w:type="dxa"/>
          </w:tcPr>
          <w:p w14:paraId="04E7E4FC" w14:textId="77777777" w:rsidR="005301A0" w:rsidRPr="00712F2A" w:rsidRDefault="005301A0" w:rsidP="00F6172E">
            <w:pPr>
              <w:spacing w:after="0"/>
              <w:rPr>
                <w:rFonts w:ascii="Effra Light" w:eastAsia="Calibri" w:hAnsi="Effra Light"/>
                <w:color w:val="4C5458"/>
                <w:szCs w:val="22"/>
                <w:shd w:val="clear" w:color="auto" w:fill="FCFBFA"/>
              </w:rPr>
            </w:pPr>
            <w:r>
              <w:rPr>
                <w:rFonts w:ascii="Effra Light" w:eastAsia="Calibri" w:hAnsi="Effra Light"/>
                <w:color w:val="4C5458"/>
                <w:szCs w:val="22"/>
                <w:shd w:val="clear" w:color="auto" w:fill="FCFBFA"/>
              </w:rPr>
              <w:t>None</w:t>
            </w:r>
          </w:p>
        </w:tc>
      </w:tr>
    </w:tbl>
    <w:p w14:paraId="2561609C" w14:textId="77777777" w:rsidR="005301A0" w:rsidRDefault="005301A0" w:rsidP="005301A0">
      <w:pPr>
        <w:spacing w:after="200" w:line="259" w:lineRule="auto"/>
        <w:ind w:left="720"/>
        <w:contextualSpacing/>
        <w:rPr>
          <w:rFonts w:ascii="Effra Light" w:eastAsia="Calibri" w:hAnsi="Effra Light"/>
          <w:color w:val="4C5458"/>
          <w:sz w:val="24"/>
          <w:szCs w:val="22"/>
          <w:lang w:eastAsia="en-US"/>
        </w:rPr>
      </w:pPr>
    </w:p>
    <w:p w14:paraId="23C407C8" w14:textId="77777777" w:rsidR="005301A0" w:rsidRDefault="005301A0" w:rsidP="005301A0">
      <w:pPr>
        <w:spacing w:after="200" w:line="276" w:lineRule="auto"/>
        <w:rPr>
          <w:rFonts w:ascii="Effra Light" w:eastAsia="Calibri" w:hAnsi="Effra Light"/>
          <w:color w:val="4C5458"/>
          <w:sz w:val="24"/>
          <w:szCs w:val="22"/>
          <w:lang w:eastAsia="en-US"/>
        </w:rPr>
      </w:pP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br w:type="page"/>
      </w:r>
    </w:p>
    <w:p w14:paraId="326B4598" w14:textId="77777777" w:rsidR="005301A0" w:rsidRDefault="005301A0" w:rsidP="005301A0">
      <w:pPr>
        <w:numPr>
          <w:ilvl w:val="0"/>
          <w:numId w:val="40"/>
        </w:numPr>
        <w:spacing w:after="200" w:line="259" w:lineRule="auto"/>
        <w:contextualSpacing/>
        <w:rPr>
          <w:rFonts w:ascii="Effra Light" w:eastAsia="Calibri" w:hAnsi="Effra Light"/>
          <w:color w:val="4C5458"/>
          <w:sz w:val="24"/>
          <w:szCs w:val="22"/>
          <w:lang w:eastAsia="en-US"/>
        </w:rPr>
      </w:pP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lastRenderedPageBreak/>
        <w:t xml:space="preserve">Log into Oracle and select the </w:t>
      </w:r>
      <w:r>
        <w:rPr>
          <w:rFonts w:ascii="Effra Light" w:eastAsia="Calibri" w:hAnsi="Effra Light"/>
          <w:b/>
          <w:bCs/>
          <w:color w:val="4C5458"/>
          <w:sz w:val="24"/>
          <w:szCs w:val="22"/>
          <w:lang w:eastAsia="en-US"/>
        </w:rPr>
        <w:t>Inventory Management</w:t>
      </w: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t xml:space="preserve"> icon </w:t>
      </w:r>
      <w:r w:rsidRPr="00CE618F">
        <w:rPr>
          <w:rFonts w:ascii="Effra Light" w:eastAsia="Calibri" w:hAnsi="Effra Light"/>
          <w:noProof/>
          <w:color w:val="4C5458"/>
          <w:sz w:val="24"/>
          <w:szCs w:val="22"/>
          <w:lang w:eastAsia="en-US"/>
        </w:rPr>
        <w:drawing>
          <wp:inline distT="0" distB="0" distL="0" distR="0" wp14:anchorId="1D166397" wp14:editId="7EF74961">
            <wp:extent cx="552478" cy="6731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t xml:space="preserve"> to go to the </w:t>
      </w:r>
      <w:r w:rsidRPr="00154549">
        <w:rPr>
          <w:rFonts w:ascii="Effra Light" w:eastAsia="Calibri" w:hAnsi="Effra Light"/>
          <w:i/>
          <w:iCs/>
          <w:color w:val="4C5458"/>
          <w:sz w:val="24"/>
          <w:szCs w:val="22"/>
          <w:lang w:eastAsia="en-US"/>
        </w:rPr>
        <w:t xml:space="preserve">Inventory </w:t>
      </w:r>
      <w:r>
        <w:rPr>
          <w:rFonts w:ascii="Effra Light" w:eastAsia="Calibri" w:hAnsi="Effra Light"/>
          <w:i/>
          <w:iCs/>
          <w:color w:val="4C5458"/>
          <w:sz w:val="24"/>
          <w:szCs w:val="22"/>
          <w:lang w:eastAsia="en-US"/>
        </w:rPr>
        <w:t xml:space="preserve">Management </w:t>
      </w: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t>screen</w:t>
      </w:r>
      <w:r w:rsidRPr="002C314D">
        <w:rPr>
          <w:rFonts w:ascii="Effra Light" w:eastAsia="Calibri" w:hAnsi="Effra Light"/>
          <w:color w:val="4C5458"/>
          <w:sz w:val="24"/>
          <w:szCs w:val="22"/>
          <w:lang w:eastAsia="en-US"/>
        </w:rPr>
        <w:t>.</w:t>
      </w:r>
    </w:p>
    <w:p w14:paraId="5859AC10" w14:textId="77777777" w:rsidR="005301A0" w:rsidRDefault="005301A0" w:rsidP="005301A0">
      <w:pPr>
        <w:spacing w:after="200" w:line="259" w:lineRule="auto"/>
        <w:ind w:left="720"/>
        <w:contextualSpacing/>
        <w:rPr>
          <w:rFonts w:ascii="Effra Light" w:eastAsia="Calibri" w:hAnsi="Effra Light"/>
          <w:color w:val="4C5458"/>
          <w:sz w:val="24"/>
          <w:szCs w:val="22"/>
          <w:lang w:eastAsia="en-US"/>
        </w:rPr>
      </w:pPr>
    </w:p>
    <w:p w14:paraId="032AC579" w14:textId="77777777" w:rsidR="005301A0" w:rsidRDefault="005301A0" w:rsidP="005301A0">
      <w:pPr>
        <w:spacing w:after="20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14:paraId="1AE65667" w14:textId="77777777" w:rsidR="005301A0" w:rsidRDefault="005301A0" w:rsidP="005301A0">
      <w:pPr>
        <w:rPr>
          <w:rFonts w:asciiTheme="minorHAnsi" w:hAnsiTheme="minorHAnsi" w:cstheme="minorHAnsi"/>
          <w:szCs w:val="22"/>
        </w:rPr>
      </w:pPr>
    </w:p>
    <w:p w14:paraId="118D5DAD" w14:textId="77777777" w:rsidR="005301A0" w:rsidRPr="00976206" w:rsidRDefault="005301A0" w:rsidP="005301A0">
      <w:pPr>
        <w:rPr>
          <w:rFonts w:asciiTheme="minorHAnsi" w:hAnsiTheme="minorHAnsi" w:cstheme="minorHAnsi"/>
          <w:szCs w:val="22"/>
        </w:rPr>
      </w:pPr>
      <w:r w:rsidRPr="00CE618F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6FC710E9" wp14:editId="42E0B274">
            <wp:extent cx="6400800" cy="27800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7F6D" w14:textId="77777777" w:rsidR="005301A0" w:rsidRDefault="005301A0" w:rsidP="005301A0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154549">
        <w:rPr>
          <w:rFonts w:ascii="Effra Light" w:hAnsi="Effra Light" w:cstheme="minorHAnsi"/>
          <w:b/>
          <w:bCs/>
        </w:rPr>
        <w:t>Tasks</w:t>
      </w:r>
      <w:r>
        <w:rPr>
          <w:rFonts w:ascii="Effra Light" w:hAnsi="Effra Light" w:cstheme="minorHAnsi"/>
        </w:rPr>
        <w:t xml:space="preserve"> icon </w:t>
      </w:r>
      <w:r w:rsidRPr="00154549">
        <w:rPr>
          <w:rFonts w:ascii="Effra Light" w:hAnsi="Effra Light" w:cstheme="minorHAnsi"/>
          <w:noProof/>
        </w:rPr>
        <w:drawing>
          <wp:inline distT="0" distB="0" distL="0" distR="0" wp14:anchorId="412AF710" wp14:editId="2855025F">
            <wp:extent cx="323867" cy="304816"/>
            <wp:effectExtent l="0" t="0" r="0" b="0"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: </w:t>
      </w:r>
    </w:p>
    <w:p w14:paraId="3FD860AC" w14:textId="77777777" w:rsidR="005301A0" w:rsidRPr="00341E92" w:rsidRDefault="005301A0" w:rsidP="005301A0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In the </w:t>
      </w:r>
      <w:r>
        <w:rPr>
          <w:rFonts w:ascii="Effra Light" w:hAnsi="Effra Light" w:cstheme="minorHAnsi"/>
          <w:i/>
          <w:iCs/>
        </w:rPr>
        <w:t xml:space="preserve">Inventory </w:t>
      </w:r>
      <w:r>
        <w:rPr>
          <w:rFonts w:ascii="Effra Light" w:hAnsi="Effra Light" w:cstheme="minorHAnsi"/>
        </w:rPr>
        <w:t xml:space="preserve">section, select </w:t>
      </w:r>
      <w:r>
        <w:rPr>
          <w:rFonts w:ascii="Effra Light" w:hAnsi="Effra Light" w:cstheme="minorHAnsi"/>
          <w:b/>
          <w:bCs/>
        </w:rPr>
        <w:t xml:space="preserve">Create Miscellaneous Transaction </w:t>
      </w:r>
      <w:r w:rsidRPr="00CE618F">
        <w:rPr>
          <w:rFonts w:ascii="Effra Light" w:hAnsi="Effra Light" w:cstheme="minorHAnsi"/>
          <w:b/>
          <w:bCs/>
          <w:noProof/>
        </w:rPr>
        <w:drawing>
          <wp:inline distT="0" distB="0" distL="0" distR="0" wp14:anchorId="6048BD05" wp14:editId="61883FBB">
            <wp:extent cx="1492327" cy="152408"/>
            <wp:effectExtent l="0" t="0" r="0" b="0"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go to the </w:t>
      </w:r>
      <w:r>
        <w:rPr>
          <w:rFonts w:ascii="Effra Light" w:hAnsi="Effra Light" w:cstheme="minorHAnsi"/>
          <w:i/>
          <w:iCs/>
        </w:rPr>
        <w:t xml:space="preserve">Create Miscellaneous Transaction </w:t>
      </w:r>
      <w:r w:rsidRPr="00341E92">
        <w:rPr>
          <w:rFonts w:ascii="Effra Light" w:hAnsi="Effra Light" w:cstheme="minorHAnsi"/>
        </w:rPr>
        <w:t>screen.</w:t>
      </w:r>
    </w:p>
    <w:p w14:paraId="6B018BDC" w14:textId="77777777" w:rsidR="005301A0" w:rsidRDefault="005301A0" w:rsidP="005301A0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4301DDBF" wp14:editId="39A4C90C">
            <wp:extent cx="474369" cy="385109"/>
            <wp:effectExtent l="0" t="0" r="1905" b="0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A </w:t>
      </w:r>
      <w:r w:rsidRPr="00154549">
        <w:rPr>
          <w:rFonts w:ascii="Effra Light" w:eastAsia="Calibri" w:hAnsi="Effra Light"/>
          <w:i/>
          <w:iCs/>
          <w:color w:val="4C5458"/>
          <w:szCs w:val="22"/>
        </w:rPr>
        <w:t>Select Organization</w:t>
      </w:r>
      <w:r>
        <w:rPr>
          <w:rFonts w:ascii="Effra Light" w:eastAsia="Calibri" w:hAnsi="Effra Light"/>
          <w:color w:val="4C5458"/>
          <w:szCs w:val="22"/>
        </w:rPr>
        <w:t xml:space="preserve"> window may display once you access the </w:t>
      </w:r>
      <w:r>
        <w:rPr>
          <w:rFonts w:ascii="Effra Light" w:eastAsia="Calibri" w:hAnsi="Effra Light"/>
          <w:i/>
          <w:iCs/>
          <w:color w:val="4C5458"/>
          <w:szCs w:val="22"/>
        </w:rPr>
        <w:t xml:space="preserve">Create Miscellaneous Transaction </w:t>
      </w:r>
      <w:r>
        <w:rPr>
          <w:rFonts w:ascii="Effra Light" w:eastAsia="Calibri" w:hAnsi="Effra Light"/>
          <w:color w:val="4C5458"/>
          <w:szCs w:val="22"/>
        </w:rPr>
        <w:t xml:space="preserve">screen. Enter the appropriate </w:t>
      </w:r>
      <w:r>
        <w:rPr>
          <w:rFonts w:ascii="Effra Light" w:eastAsia="Calibri" w:hAnsi="Effra Light"/>
          <w:b/>
          <w:bCs/>
          <w:color w:val="4C5458"/>
          <w:szCs w:val="22"/>
        </w:rPr>
        <w:t>4 digit code (e.g. CBAY)</w:t>
      </w:r>
      <w:r>
        <w:rPr>
          <w:rFonts w:ascii="Effra Light" w:eastAsia="Calibri" w:hAnsi="Effra Light"/>
          <w:color w:val="4C5458"/>
          <w:szCs w:val="22"/>
        </w:rPr>
        <w:t xml:space="preserve"> in the </w:t>
      </w:r>
      <w:r w:rsidRPr="003C4E59">
        <w:rPr>
          <w:rFonts w:ascii="Effra Light" w:eastAsia="Calibri" w:hAnsi="Effra Light"/>
          <w:b/>
          <w:bCs/>
          <w:color w:val="4C5458"/>
          <w:szCs w:val="22"/>
        </w:rPr>
        <w:t>Organization</w:t>
      </w:r>
      <w:r>
        <w:rPr>
          <w:rFonts w:ascii="Effra Light" w:eastAsia="Calibri" w:hAnsi="Effra Light"/>
          <w:color w:val="4C5458"/>
          <w:szCs w:val="22"/>
        </w:rPr>
        <w:t xml:space="preserve"> field and click the </w:t>
      </w:r>
      <w:r w:rsidRPr="003C4E59">
        <w:rPr>
          <w:rFonts w:ascii="Effra Light" w:eastAsia="Calibri" w:hAnsi="Effra Light"/>
          <w:b/>
          <w:bCs/>
          <w:color w:val="4C5458"/>
          <w:szCs w:val="22"/>
        </w:rPr>
        <w:t>OK</w:t>
      </w:r>
      <w:r>
        <w:rPr>
          <w:rFonts w:ascii="Effra Light" w:eastAsia="Calibri" w:hAnsi="Effra Light"/>
          <w:color w:val="4C5458"/>
          <w:szCs w:val="22"/>
        </w:rPr>
        <w:t xml:space="preserve"> button </w:t>
      </w:r>
      <w:r w:rsidRPr="003C4E59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01C190FA" wp14:editId="79E38276">
            <wp:extent cx="279400" cy="279400"/>
            <wp:effectExtent l="0" t="0" r="6350" b="6350"/>
            <wp:docPr id="53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416" cy="27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to continue.</w:t>
      </w:r>
    </w:p>
    <w:p w14:paraId="355F6DE9" w14:textId="77777777" w:rsidR="005301A0" w:rsidRDefault="005301A0" w:rsidP="005301A0">
      <w:pPr>
        <w:spacing w:after="200" w:line="276" w:lineRule="auto"/>
        <w:rPr>
          <w:rFonts w:ascii="Calibri" w:eastAsiaTheme="minorHAnsi" w:hAnsi="Calibri" w:cstheme="minorBidi"/>
          <w:noProof/>
          <w:sz w:val="24"/>
          <w:lang w:eastAsia="en-US"/>
        </w:rPr>
      </w:pPr>
      <w:r>
        <w:rPr>
          <w:noProof/>
        </w:rPr>
        <w:br w:type="page"/>
      </w:r>
    </w:p>
    <w:p w14:paraId="29084835" w14:textId="77777777" w:rsidR="005301A0" w:rsidRPr="001B25F4" w:rsidRDefault="005301A0" w:rsidP="005301A0">
      <w:p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1B25F4">
        <w:rPr>
          <w:rFonts w:ascii="Effra Light" w:eastAsia="Calibri" w:hAnsi="Effra Light"/>
          <w:noProof/>
          <w:color w:val="4C5458"/>
          <w:szCs w:val="22"/>
        </w:rPr>
        <w:lastRenderedPageBreak/>
        <w:drawing>
          <wp:inline distT="0" distB="0" distL="0" distR="0" wp14:anchorId="2810D930" wp14:editId="2968DBA2">
            <wp:extent cx="6400800" cy="2599055"/>
            <wp:effectExtent l="0" t="0" r="0" b="0"/>
            <wp:docPr id="541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D473" w14:textId="236E4960" w:rsidR="005301A0" w:rsidRDefault="005301A0" w:rsidP="005301A0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In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Type</w:t>
      </w:r>
      <w:r>
        <w:rPr>
          <w:rFonts w:ascii="Effra Light" w:eastAsia="Calibri" w:hAnsi="Effra Light"/>
          <w:color w:val="4C5458"/>
          <w:szCs w:val="22"/>
        </w:rPr>
        <w:t xml:space="preserve"> field, click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drop-down arrow</w:t>
      </w:r>
      <w:r>
        <w:rPr>
          <w:rFonts w:ascii="Effra Light" w:eastAsia="Calibri" w:hAnsi="Effra Light"/>
          <w:color w:val="4C5458"/>
          <w:szCs w:val="22"/>
        </w:rPr>
        <w:t xml:space="preserve"> </w:t>
      </w:r>
      <w:r w:rsidRPr="001B25F4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36BE9D7C" wp14:editId="49AC6A66">
            <wp:extent cx="2254366" cy="285765"/>
            <wp:effectExtent l="0" t="0" r="0" b="0"/>
            <wp:docPr id="592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and select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 xml:space="preserve">Account Alias </w:t>
      </w:r>
      <w:r w:rsidR="004A7F15">
        <w:rPr>
          <w:rFonts w:ascii="Effra Light" w:eastAsia="Calibri" w:hAnsi="Effra Light"/>
          <w:b/>
          <w:bCs/>
          <w:color w:val="4C5458"/>
          <w:szCs w:val="22"/>
        </w:rPr>
        <w:t>Receipt</w:t>
      </w:r>
      <w:r>
        <w:rPr>
          <w:rFonts w:ascii="Effra Light" w:eastAsia="Calibri" w:hAnsi="Effra Light"/>
          <w:color w:val="4C5458"/>
          <w:szCs w:val="22"/>
        </w:rPr>
        <w:t>.</w:t>
      </w:r>
    </w:p>
    <w:p w14:paraId="0FD1064A" w14:textId="4F74962A" w:rsidR="005301A0" w:rsidRPr="001B25F4" w:rsidRDefault="005301A0" w:rsidP="005301A0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In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Use Current Item Cost</w:t>
      </w:r>
      <w:r>
        <w:rPr>
          <w:rFonts w:ascii="Effra Light" w:eastAsia="Calibri" w:hAnsi="Effra Light"/>
          <w:color w:val="4C5458"/>
          <w:szCs w:val="22"/>
        </w:rPr>
        <w:t xml:space="preserve"> field, click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drop-down arrow</w:t>
      </w:r>
      <w:r>
        <w:rPr>
          <w:rFonts w:ascii="Effra Light" w:eastAsia="Calibri" w:hAnsi="Effra Light"/>
          <w:color w:val="4C5458"/>
          <w:szCs w:val="22"/>
        </w:rPr>
        <w:t xml:space="preserve"> </w:t>
      </w:r>
      <w:r w:rsidRPr="001B25F4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767AA86A" wp14:editId="5A9BD0C9">
            <wp:extent cx="1263715" cy="323867"/>
            <wp:effectExtent l="0" t="0" r="0" b="0"/>
            <wp:docPr id="596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and select </w:t>
      </w:r>
      <w:r w:rsidR="002E3AFC">
        <w:rPr>
          <w:rFonts w:ascii="Effra Light" w:eastAsia="Calibri" w:hAnsi="Effra Light"/>
          <w:b/>
          <w:bCs/>
          <w:color w:val="4C5458"/>
          <w:szCs w:val="22"/>
        </w:rPr>
        <w:t>No</w:t>
      </w:r>
      <w:r>
        <w:rPr>
          <w:rFonts w:ascii="Effra Light" w:eastAsia="Calibri" w:hAnsi="Effra Light"/>
          <w:b/>
          <w:bCs/>
          <w:color w:val="4C5458"/>
          <w:szCs w:val="22"/>
        </w:rPr>
        <w:t>.</w:t>
      </w:r>
    </w:p>
    <w:p w14:paraId="60EAF56F" w14:textId="7AC550C4" w:rsidR="005301A0" w:rsidRDefault="005301A0" w:rsidP="005301A0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1B25F4">
        <w:rPr>
          <w:rFonts w:ascii="Effra Light" w:eastAsia="Calibri" w:hAnsi="Effra Light"/>
          <w:color w:val="4C5458"/>
          <w:szCs w:val="22"/>
        </w:rPr>
        <w:t>In the</w:t>
      </w:r>
      <w:r>
        <w:rPr>
          <w:rFonts w:ascii="Effra Light" w:eastAsia="Calibri" w:hAnsi="Effra Light"/>
          <w:b/>
          <w:bCs/>
          <w:color w:val="4C5458"/>
          <w:szCs w:val="22"/>
        </w:rPr>
        <w:t xml:space="preserve"> Source </w:t>
      </w:r>
      <w:r w:rsidRPr="001B25F4">
        <w:rPr>
          <w:rFonts w:ascii="Effra Light" w:eastAsia="Calibri" w:hAnsi="Effra Light"/>
          <w:color w:val="4C5458"/>
          <w:szCs w:val="22"/>
        </w:rPr>
        <w:t>field,</w:t>
      </w:r>
      <w:r>
        <w:rPr>
          <w:rFonts w:ascii="Effra Light" w:eastAsia="Calibri" w:hAnsi="Effra Light"/>
          <w:b/>
          <w:bCs/>
          <w:color w:val="4C5458"/>
          <w:szCs w:val="22"/>
        </w:rPr>
        <w:t xml:space="preserve"> </w:t>
      </w:r>
      <w:r w:rsidRPr="001B25F4">
        <w:rPr>
          <w:rFonts w:ascii="Effra Light" w:eastAsia="Calibri" w:hAnsi="Effra Light"/>
          <w:b/>
          <w:bCs/>
          <w:noProof/>
          <w:color w:val="4C5458"/>
          <w:szCs w:val="22"/>
        </w:rPr>
        <w:drawing>
          <wp:inline distT="0" distB="0" distL="0" distR="0" wp14:anchorId="26A5869D" wp14:editId="3729F579">
            <wp:extent cx="2349621" cy="292115"/>
            <wp:effectExtent l="0" t="0" r="0" b="0"/>
            <wp:docPr id="602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F4">
        <w:rPr>
          <w:rFonts w:ascii="Effra Light" w:eastAsia="Calibri" w:hAnsi="Effra Light"/>
          <w:color w:val="4C5458"/>
          <w:szCs w:val="22"/>
        </w:rPr>
        <w:t>type</w:t>
      </w:r>
      <w:r>
        <w:rPr>
          <w:rFonts w:ascii="Effra Light" w:eastAsia="Calibri" w:hAnsi="Effra Light"/>
          <w:color w:val="4C5458"/>
          <w:szCs w:val="22"/>
        </w:rPr>
        <w:t xml:space="preserve">: </w:t>
      </w:r>
      <w:r w:rsidRPr="00460ACD">
        <w:rPr>
          <w:rFonts w:ascii="Effra Light" w:eastAsia="Calibri" w:hAnsi="Effra Light"/>
          <w:b/>
          <w:bCs/>
          <w:color w:val="4C5458"/>
          <w:szCs w:val="22"/>
        </w:rPr>
        <w:t xml:space="preserve">4-digit code </w:t>
      </w:r>
      <w:r w:rsidR="00B9429A">
        <w:rPr>
          <w:rFonts w:ascii="Effra Light" w:eastAsia="Calibri" w:hAnsi="Effra Light"/>
          <w:b/>
          <w:bCs/>
          <w:color w:val="4C5458"/>
          <w:szCs w:val="22"/>
        </w:rPr>
        <w:t>Purch from</w:t>
      </w:r>
      <w:r>
        <w:rPr>
          <w:rFonts w:ascii="Effra Light" w:eastAsia="Calibri" w:hAnsi="Effra Light"/>
          <w:b/>
          <w:bCs/>
          <w:color w:val="4C5458"/>
          <w:szCs w:val="22"/>
        </w:rPr>
        <w:t xml:space="preserve"> XXXX</w:t>
      </w:r>
      <w:r>
        <w:rPr>
          <w:rFonts w:ascii="Effra Light" w:eastAsia="Calibri" w:hAnsi="Effra Light"/>
          <w:color w:val="4C5458"/>
          <w:szCs w:val="22"/>
        </w:rPr>
        <w:t xml:space="preserve"> (e.g. CXXXX </w:t>
      </w:r>
      <w:r w:rsidR="00B9429A">
        <w:rPr>
          <w:rFonts w:ascii="Effra Light" w:eastAsia="Calibri" w:hAnsi="Effra Light"/>
          <w:color w:val="4C5458"/>
          <w:szCs w:val="22"/>
        </w:rPr>
        <w:t>Purch from</w:t>
      </w:r>
      <w:r>
        <w:rPr>
          <w:rFonts w:ascii="Effra Light" w:eastAsia="Calibri" w:hAnsi="Effra Light"/>
          <w:color w:val="4C5458"/>
          <w:szCs w:val="22"/>
        </w:rPr>
        <w:t xml:space="preserve"> Clearwave, CXXXX </w:t>
      </w:r>
      <w:r w:rsidR="00B9429A">
        <w:rPr>
          <w:rFonts w:ascii="Effra Light" w:eastAsia="Calibri" w:hAnsi="Effra Light"/>
          <w:color w:val="4C5458"/>
          <w:szCs w:val="22"/>
        </w:rPr>
        <w:t>Purch from</w:t>
      </w:r>
      <w:r>
        <w:rPr>
          <w:rFonts w:ascii="Effra Light" w:eastAsia="Calibri" w:hAnsi="Effra Light"/>
          <w:color w:val="4C5458"/>
          <w:szCs w:val="22"/>
        </w:rPr>
        <w:t xml:space="preserve"> Fidelity, CXXXX </w:t>
      </w:r>
      <w:r w:rsidR="00B9429A">
        <w:rPr>
          <w:rFonts w:ascii="Effra Light" w:eastAsia="Calibri" w:hAnsi="Effra Light"/>
          <w:color w:val="4C5458"/>
          <w:szCs w:val="22"/>
        </w:rPr>
        <w:t>Purch from</w:t>
      </w:r>
      <w:r>
        <w:rPr>
          <w:rFonts w:ascii="Effra Light" w:eastAsia="Calibri" w:hAnsi="Effra Light"/>
          <w:color w:val="4C5458"/>
          <w:szCs w:val="22"/>
        </w:rPr>
        <w:t xml:space="preserve"> Valunet).</w:t>
      </w:r>
    </w:p>
    <w:p w14:paraId="30D69824" w14:textId="77777777" w:rsidR="005301A0" w:rsidRPr="001B25F4" w:rsidRDefault="005301A0" w:rsidP="005301A0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Click the </w:t>
      </w:r>
      <w:r w:rsidRPr="00460ACD">
        <w:rPr>
          <w:rFonts w:ascii="Effra Light" w:eastAsia="Calibri" w:hAnsi="Effra Light"/>
          <w:b/>
          <w:bCs/>
          <w:color w:val="4C5458"/>
          <w:szCs w:val="22"/>
        </w:rPr>
        <w:t>Select: Source</w:t>
      </w:r>
      <w:r>
        <w:rPr>
          <w:rFonts w:ascii="Effra Light" w:eastAsia="Calibri" w:hAnsi="Effra Light"/>
          <w:color w:val="4C5458"/>
          <w:szCs w:val="22"/>
        </w:rPr>
        <w:t xml:space="preserve"> icon </w:t>
      </w:r>
      <w:r w:rsidRPr="00460ACD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5FBB04E3" wp14:editId="24B761D1">
            <wp:extent cx="196860" cy="247663"/>
            <wp:effectExtent l="0" t="0" r="0" b="0"/>
            <wp:docPr id="603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860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to display the </w:t>
      </w:r>
      <w:r w:rsidRPr="00460ACD">
        <w:rPr>
          <w:rFonts w:ascii="Effra Light" w:eastAsia="Calibri" w:hAnsi="Effra Light"/>
          <w:i/>
          <w:iCs/>
          <w:color w:val="4C5458"/>
          <w:szCs w:val="22"/>
        </w:rPr>
        <w:t>Source</w:t>
      </w:r>
      <w:r>
        <w:rPr>
          <w:rFonts w:ascii="Effra Light" w:eastAsia="Calibri" w:hAnsi="Effra Light"/>
          <w:color w:val="4C5458"/>
          <w:szCs w:val="22"/>
        </w:rPr>
        <w:t xml:space="preserve"> window.</w:t>
      </w:r>
    </w:p>
    <w:p w14:paraId="33975760" w14:textId="77777777" w:rsidR="005301A0" w:rsidRPr="00460ACD" w:rsidRDefault="005301A0" w:rsidP="005301A0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4E06C5">
        <w:rPr>
          <w:rFonts w:ascii="Effra Light" w:hAnsi="Effra Light" w:cstheme="minorHAnsi"/>
          <w:b/>
          <w:bCs/>
        </w:rPr>
        <w:t>Search</w:t>
      </w:r>
      <w:r>
        <w:rPr>
          <w:rFonts w:ascii="Effra Light" w:hAnsi="Effra Light" w:cstheme="minorHAnsi"/>
        </w:rPr>
        <w:t xml:space="preserve"> button </w:t>
      </w:r>
      <w:r w:rsidRPr="000F61E4">
        <w:rPr>
          <w:rFonts w:ascii="Effra Light" w:hAnsi="Effra Light" w:cstheme="minorHAnsi"/>
          <w:noProof/>
        </w:rPr>
        <w:drawing>
          <wp:inline distT="0" distB="0" distL="0" distR="0" wp14:anchorId="2A30513D" wp14:editId="1AA9617C">
            <wp:extent cx="577880" cy="285765"/>
            <wp:effectExtent l="0" t="0" r="0" b="0"/>
            <wp:docPr id="60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880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>.</w:t>
      </w:r>
    </w:p>
    <w:p w14:paraId="4FFFBD7D" w14:textId="77777777" w:rsidR="005301A0" w:rsidRDefault="005301A0" w:rsidP="005301A0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460ACD">
        <w:rPr>
          <w:rFonts w:ascii="Effra Light" w:hAnsi="Effra Light" w:cstheme="minorHAnsi"/>
          <w:b/>
          <w:bCs/>
        </w:rPr>
        <w:t>O</w:t>
      </w:r>
      <w:r w:rsidRPr="00460ACD">
        <w:rPr>
          <w:rFonts w:ascii="Effra Light" w:hAnsi="Effra Light" w:cstheme="minorHAnsi"/>
          <w:b/>
          <w:bCs/>
          <w:u w:val="single"/>
        </w:rPr>
        <w:t>K</w:t>
      </w:r>
      <w:r w:rsidRPr="00460ACD">
        <w:rPr>
          <w:rFonts w:ascii="Effra Light" w:hAnsi="Effra Light" w:cstheme="minorHAnsi"/>
          <w:u w:val="single"/>
        </w:rPr>
        <w:t xml:space="preserve"> </w:t>
      </w:r>
      <w:r>
        <w:rPr>
          <w:rFonts w:ascii="Effra Light" w:hAnsi="Effra Light" w:cstheme="minorHAnsi"/>
        </w:rPr>
        <w:t xml:space="preserve">button </w:t>
      </w:r>
      <w:r w:rsidRPr="00460ACD">
        <w:rPr>
          <w:rFonts w:ascii="Effra Light" w:hAnsi="Effra Light" w:cstheme="minorHAnsi"/>
          <w:noProof/>
        </w:rPr>
        <w:drawing>
          <wp:inline distT="0" distB="0" distL="0" distR="0" wp14:anchorId="6F0DA118" wp14:editId="78EA07C2">
            <wp:extent cx="273064" cy="254013"/>
            <wp:effectExtent l="0" t="0" r="0" b="0"/>
            <wp:docPr id="606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return to the </w:t>
      </w:r>
      <w:r w:rsidRPr="00460ACD">
        <w:rPr>
          <w:rFonts w:ascii="Effra Light" w:hAnsi="Effra Light" w:cstheme="minorHAnsi"/>
          <w:i/>
          <w:iCs/>
        </w:rPr>
        <w:t>Create Miscellaneous Transaction</w:t>
      </w:r>
      <w:r>
        <w:rPr>
          <w:rFonts w:ascii="Effra Light" w:hAnsi="Effra Light" w:cstheme="minorHAnsi"/>
        </w:rPr>
        <w:t xml:space="preserve"> screen. </w:t>
      </w:r>
    </w:p>
    <w:p w14:paraId="2115466B" w14:textId="77777777" w:rsidR="005301A0" w:rsidRDefault="005301A0" w:rsidP="005301A0">
      <w:pPr>
        <w:spacing w:after="200" w:line="276" w:lineRule="auto"/>
        <w:rPr>
          <w:rFonts w:ascii="Effra Light" w:hAnsi="Effra Light" w:cstheme="minorHAnsi"/>
          <w:sz w:val="24"/>
        </w:rPr>
      </w:pPr>
      <w:r>
        <w:rPr>
          <w:rFonts w:ascii="Effra Light" w:hAnsi="Effra Light" w:cstheme="minorHAnsi"/>
          <w:sz w:val="24"/>
        </w:rPr>
        <w:br w:type="page"/>
      </w:r>
    </w:p>
    <w:p w14:paraId="483B40D3" w14:textId="13546303" w:rsidR="005301A0" w:rsidRDefault="00FC4B5B" w:rsidP="005301A0">
      <w:pPr>
        <w:spacing w:after="200" w:line="276" w:lineRule="auto"/>
        <w:rPr>
          <w:rFonts w:ascii="Effra Light" w:hAnsi="Effra Light" w:cstheme="minorHAnsi"/>
          <w:sz w:val="24"/>
        </w:rPr>
      </w:pPr>
      <w:r w:rsidRPr="00FC4B5B">
        <w:rPr>
          <w:rFonts w:ascii="Effra Light" w:hAnsi="Effra Light" w:cstheme="minorHAnsi"/>
          <w:noProof/>
          <w:sz w:val="24"/>
        </w:rPr>
        <w:lastRenderedPageBreak/>
        <w:drawing>
          <wp:inline distT="0" distB="0" distL="0" distR="0" wp14:anchorId="27672C54" wp14:editId="74CE84C4">
            <wp:extent cx="6400800" cy="2503805"/>
            <wp:effectExtent l="0" t="0" r="0" b="0"/>
            <wp:docPr id="686" name="Picture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C335" w14:textId="77777777" w:rsidR="005301A0" w:rsidRPr="00747CB5" w:rsidRDefault="005301A0" w:rsidP="005301A0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In the </w:t>
      </w:r>
      <w:r w:rsidRPr="00231A89">
        <w:rPr>
          <w:rFonts w:ascii="Effra Light" w:hAnsi="Effra Light" w:cstheme="minorHAnsi"/>
          <w:i/>
          <w:iCs/>
        </w:rPr>
        <w:t>Transaction Lines</w:t>
      </w:r>
      <w:r>
        <w:rPr>
          <w:rFonts w:ascii="Effra Light" w:hAnsi="Effra Light" w:cstheme="minorHAnsi"/>
        </w:rPr>
        <w:t xml:space="preserve"> section, select the </w:t>
      </w:r>
      <w:r w:rsidRPr="00231A89">
        <w:rPr>
          <w:rFonts w:ascii="Effra Light" w:hAnsi="Effra Light" w:cstheme="minorHAnsi"/>
          <w:b/>
          <w:bCs/>
        </w:rPr>
        <w:t>Add</w:t>
      </w:r>
      <w:r>
        <w:rPr>
          <w:rFonts w:ascii="Effra Light" w:hAnsi="Effra Light" w:cstheme="minorHAnsi"/>
        </w:rPr>
        <w:t xml:space="preserve"> icon </w:t>
      </w:r>
      <w:r w:rsidRPr="00231A89">
        <w:rPr>
          <w:rFonts w:ascii="Effra Light" w:hAnsi="Effra Light" w:cstheme="minorHAnsi"/>
          <w:noProof/>
        </w:rPr>
        <w:drawing>
          <wp:inline distT="0" distB="0" distL="0" distR="0" wp14:anchorId="229C868A" wp14:editId="69E231EC">
            <wp:extent cx="158758" cy="158758"/>
            <wp:effectExtent l="0" t="0" r="0" b="0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add a line item.</w:t>
      </w:r>
    </w:p>
    <w:p w14:paraId="4A7798F4" w14:textId="77777777" w:rsidR="005301A0" w:rsidRDefault="005301A0" w:rsidP="005301A0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25A22A1D" wp14:editId="59366C48">
            <wp:extent cx="474369" cy="385109"/>
            <wp:effectExtent l="0" t="0" r="1905" b="0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145C">
        <w:t xml:space="preserve"> </w:t>
      </w:r>
      <w:r>
        <w:rPr>
          <w:rFonts w:ascii="Effra Light" w:eastAsia="Calibri" w:hAnsi="Effra Light"/>
          <w:color w:val="4C5458"/>
          <w:szCs w:val="22"/>
        </w:rPr>
        <w:t xml:space="preserve">Is it recommended that you add the </w:t>
      </w:r>
      <w:r w:rsidRPr="000904E1">
        <w:rPr>
          <w:rFonts w:ascii="Effra Light" w:eastAsia="Calibri" w:hAnsi="Effra Light"/>
          <w:b/>
          <w:bCs/>
          <w:color w:val="4C5458"/>
          <w:szCs w:val="22"/>
        </w:rPr>
        <w:t>Item Description</w:t>
      </w:r>
      <w:r>
        <w:rPr>
          <w:rFonts w:ascii="Effra Light" w:eastAsia="Calibri" w:hAnsi="Effra Light"/>
          <w:color w:val="4C5458"/>
          <w:szCs w:val="22"/>
        </w:rPr>
        <w:t xml:space="preserve"> column to your transaction. To add the </w:t>
      </w:r>
      <w:r w:rsidRPr="000904E1">
        <w:rPr>
          <w:rFonts w:ascii="Effra Light" w:eastAsia="Calibri" w:hAnsi="Effra Light"/>
          <w:b/>
          <w:bCs/>
          <w:color w:val="4C5458"/>
          <w:szCs w:val="22"/>
        </w:rPr>
        <w:t>Item Description</w:t>
      </w:r>
      <w:r>
        <w:rPr>
          <w:rFonts w:ascii="Effra Light" w:eastAsia="Calibri" w:hAnsi="Effra Light"/>
          <w:color w:val="4C5458"/>
          <w:szCs w:val="22"/>
        </w:rPr>
        <w:t xml:space="preserve"> column:</w:t>
      </w:r>
    </w:p>
    <w:p w14:paraId="6933942B" w14:textId="77777777" w:rsidR="005301A0" w:rsidRDefault="005301A0" w:rsidP="005301A0">
      <w:pPr>
        <w:pStyle w:val="ListParagraph"/>
        <w:numPr>
          <w:ilvl w:val="0"/>
          <w:numId w:val="39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Click the </w:t>
      </w:r>
      <w:r w:rsidRPr="001F1DBC">
        <w:rPr>
          <w:rFonts w:ascii="Effra Light" w:eastAsia="Calibri" w:hAnsi="Effra Light"/>
          <w:b/>
          <w:bCs/>
          <w:color w:val="4C5458"/>
          <w:szCs w:val="22"/>
        </w:rPr>
        <w:t>View drop-down</w:t>
      </w:r>
      <w:r>
        <w:rPr>
          <w:rFonts w:ascii="Effra Light" w:eastAsia="Calibri" w:hAnsi="Effra Light"/>
          <w:color w:val="4C5458"/>
          <w:szCs w:val="22"/>
        </w:rPr>
        <w:t xml:space="preserve"> arrow </w:t>
      </w:r>
      <w:r w:rsidRPr="001F1DBC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17E4E684" wp14:editId="436C200F">
            <wp:extent cx="361969" cy="139707"/>
            <wp:effectExtent l="0" t="0" r="0" b="0"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69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130E" w14:textId="77777777" w:rsidR="005301A0" w:rsidRDefault="005301A0" w:rsidP="005301A0">
      <w:pPr>
        <w:pStyle w:val="ListParagraph"/>
        <w:numPr>
          <w:ilvl w:val="0"/>
          <w:numId w:val="39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Select </w:t>
      </w:r>
      <w:r w:rsidRPr="00E14708">
        <w:rPr>
          <w:rFonts w:ascii="Effra Light" w:eastAsia="Calibri" w:hAnsi="Effra Light"/>
          <w:b/>
          <w:bCs/>
          <w:color w:val="4C5458"/>
          <w:szCs w:val="22"/>
        </w:rPr>
        <w:t>Columns</w:t>
      </w:r>
    </w:p>
    <w:p w14:paraId="688FED54" w14:textId="77777777" w:rsidR="005301A0" w:rsidRDefault="005301A0" w:rsidP="005301A0">
      <w:pPr>
        <w:pStyle w:val="ListParagraph"/>
        <w:numPr>
          <w:ilvl w:val="0"/>
          <w:numId w:val="39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Scroll to the bottom of the list and select </w:t>
      </w:r>
      <w:r w:rsidRPr="00100690">
        <w:rPr>
          <w:rFonts w:ascii="Effra Light" w:eastAsia="Calibri" w:hAnsi="Effra Light"/>
          <w:b/>
          <w:bCs/>
          <w:color w:val="4C5458"/>
          <w:szCs w:val="22"/>
        </w:rPr>
        <w:t>Item Description</w:t>
      </w:r>
    </w:p>
    <w:p w14:paraId="7490A96C" w14:textId="77777777" w:rsidR="005301A0" w:rsidRPr="008750B8" w:rsidRDefault="005301A0" w:rsidP="005301A0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</w:p>
    <w:p w14:paraId="6CC08260" w14:textId="1C7E305C" w:rsidR="005301A0" w:rsidRPr="00B21D91" w:rsidRDefault="005301A0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Enter </w:t>
      </w:r>
      <w:r w:rsidR="00B21D91">
        <w:rPr>
          <w:rFonts w:ascii="Effra Light" w:hAnsi="Effra Light" w:cstheme="minorHAnsi"/>
        </w:rPr>
        <w:t xml:space="preserve">the </w:t>
      </w:r>
      <w:r w:rsidR="00B21D91" w:rsidRPr="008750B8">
        <w:rPr>
          <w:rFonts w:ascii="Effra Light" w:hAnsi="Effra Light" w:cstheme="minorHAnsi"/>
          <w:b/>
          <w:bCs/>
        </w:rPr>
        <w:t>Item number</w:t>
      </w:r>
      <w:r w:rsidR="00B21D91">
        <w:rPr>
          <w:rFonts w:ascii="Effra Light" w:hAnsi="Effra Light" w:cstheme="minorHAnsi"/>
        </w:rPr>
        <w:t xml:space="preserve"> in the </w:t>
      </w:r>
      <w:r w:rsidR="00B21D91" w:rsidRPr="008750B8">
        <w:rPr>
          <w:rFonts w:ascii="Effra Light" w:hAnsi="Effra Light" w:cstheme="minorHAnsi"/>
          <w:b/>
          <w:bCs/>
        </w:rPr>
        <w:t>Item</w:t>
      </w:r>
      <w:r w:rsidR="00B21D91">
        <w:rPr>
          <w:rFonts w:ascii="Effra Light" w:hAnsi="Effra Light" w:cstheme="minorHAnsi"/>
        </w:rPr>
        <w:t xml:space="preserve"> field and click the </w:t>
      </w:r>
      <w:r w:rsidR="00B21D91">
        <w:rPr>
          <w:rFonts w:ascii="Effra Light" w:hAnsi="Effra Light" w:cstheme="minorHAnsi"/>
          <w:b/>
          <w:bCs/>
        </w:rPr>
        <w:t>Edit Details</w:t>
      </w:r>
      <w:r w:rsidR="00B21D91">
        <w:rPr>
          <w:rFonts w:ascii="Effra Light" w:hAnsi="Effra Light" w:cstheme="minorHAnsi"/>
        </w:rPr>
        <w:t xml:space="preserve"> button </w:t>
      </w:r>
      <w:r w:rsidR="00B21D91" w:rsidRPr="008243DF">
        <w:rPr>
          <w:rFonts w:ascii="Effra Light" w:hAnsi="Effra Light" w:cstheme="minorHAnsi"/>
          <w:noProof/>
        </w:rPr>
        <w:drawing>
          <wp:inline distT="0" distB="0" distL="0" distR="0" wp14:anchorId="55C1AA6B" wp14:editId="01B3BA4B">
            <wp:extent cx="666784" cy="273064"/>
            <wp:effectExtent l="0" t="0" r="0" b="0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6784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D91">
        <w:rPr>
          <w:rFonts w:ascii="Effra Light" w:hAnsi="Effra Light" w:cstheme="minorHAnsi"/>
        </w:rPr>
        <w:t xml:space="preserve">to go to the </w:t>
      </w:r>
      <w:r w:rsidR="00B21D91" w:rsidRPr="00B80964">
        <w:rPr>
          <w:rFonts w:ascii="Effra Light" w:hAnsi="Effra Light" w:cstheme="minorHAnsi"/>
          <w:i/>
          <w:iCs/>
        </w:rPr>
        <w:t>Create Miscellaneous Transaction Line: 1</w:t>
      </w:r>
      <w:r w:rsidR="00B21D91">
        <w:rPr>
          <w:rFonts w:ascii="Effra Light" w:hAnsi="Effra Light" w:cstheme="minorHAnsi"/>
        </w:rPr>
        <w:t xml:space="preserve"> screen.</w:t>
      </w:r>
    </w:p>
    <w:p w14:paraId="48A7F794" w14:textId="77777777" w:rsidR="00367068" w:rsidRDefault="00367068">
      <w:pPr>
        <w:spacing w:after="200" w:line="276" w:lineRule="auto"/>
        <w:rPr>
          <w:rFonts w:ascii="Effra Light" w:eastAsiaTheme="minorHAnsi" w:hAnsi="Effra Light" w:cstheme="minorBidi"/>
          <w:color w:val="4C5458"/>
          <w:sz w:val="31"/>
          <w:szCs w:val="31"/>
          <w:lang w:eastAsia="en-US"/>
        </w:rPr>
      </w:pPr>
      <w:r>
        <w:rPr>
          <w:rFonts w:ascii="Effra Light" w:hAnsi="Effra Light"/>
          <w:color w:val="4C5458"/>
          <w:sz w:val="31"/>
          <w:szCs w:val="31"/>
        </w:rPr>
        <w:br w:type="page"/>
      </w:r>
    </w:p>
    <w:p w14:paraId="484859D1" w14:textId="5400CEAF" w:rsidR="00DB6AFD" w:rsidRPr="00647616" w:rsidRDefault="009251C4" w:rsidP="00DB6AFD">
      <w:p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9251C4">
        <w:rPr>
          <w:rFonts w:ascii="Effra Light" w:eastAsia="Calibri" w:hAnsi="Effra Light"/>
          <w:noProof/>
          <w:color w:val="4C5458"/>
          <w:szCs w:val="22"/>
        </w:rPr>
        <w:lastRenderedPageBreak/>
        <w:drawing>
          <wp:inline distT="0" distB="0" distL="0" distR="0" wp14:anchorId="3E05F6C0" wp14:editId="122743EC">
            <wp:extent cx="6400800" cy="3000375"/>
            <wp:effectExtent l="0" t="0" r="0" b="9525"/>
            <wp:docPr id="685" name="Picture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A534" w14:textId="650DD196" w:rsidR="00DB6AFD" w:rsidRPr="00C41D4D" w:rsidRDefault="00DB6AFD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CC6D9E">
        <w:rPr>
          <w:rFonts w:ascii="Effra Light" w:hAnsi="Effra Light" w:cstheme="minorHAnsi"/>
          <w:b/>
          <w:bCs/>
        </w:rPr>
        <w:t>drop-down arrow</w:t>
      </w:r>
      <w:r>
        <w:rPr>
          <w:rFonts w:ascii="Effra Light" w:hAnsi="Effra Light" w:cstheme="minorHAnsi"/>
          <w:b/>
          <w:bCs/>
        </w:rPr>
        <w:t xml:space="preserve"> </w:t>
      </w:r>
      <w:r w:rsidRPr="00CC6D9E">
        <w:rPr>
          <w:rFonts w:ascii="Effra Light" w:hAnsi="Effra Light" w:cstheme="minorHAnsi"/>
          <w:b/>
          <w:bCs/>
          <w:noProof/>
        </w:rPr>
        <w:drawing>
          <wp:inline distT="0" distB="0" distL="0" distR="0" wp14:anchorId="0FF20D79" wp14:editId="53FBA5A9">
            <wp:extent cx="234962" cy="247663"/>
            <wp:effectExtent l="0" t="0" r="0" b="0"/>
            <wp:docPr id="632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962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in the </w:t>
      </w:r>
      <w:r w:rsidRPr="00CC6D9E">
        <w:rPr>
          <w:rFonts w:ascii="Effra Light" w:hAnsi="Effra Light" w:cstheme="minorHAnsi"/>
          <w:b/>
          <w:bCs/>
        </w:rPr>
        <w:t>Subinventory</w:t>
      </w:r>
      <w:r>
        <w:rPr>
          <w:rFonts w:ascii="Effra Light" w:hAnsi="Effra Light" w:cstheme="minorHAnsi"/>
        </w:rPr>
        <w:t xml:space="preserve"> field and select </w:t>
      </w:r>
      <w:r w:rsidR="00C2500A">
        <w:rPr>
          <w:rFonts w:ascii="Effra Light" w:hAnsi="Effra Light" w:cstheme="minorHAnsi"/>
          <w:b/>
          <w:bCs/>
        </w:rPr>
        <w:t xml:space="preserve">MAIN </w:t>
      </w:r>
      <w:r w:rsidR="00C2500A" w:rsidRPr="00C2500A">
        <w:rPr>
          <w:rFonts w:ascii="Effra Light" w:hAnsi="Effra Light" w:cstheme="minorHAnsi"/>
        </w:rPr>
        <w:t>or</w:t>
      </w:r>
      <w:r w:rsidR="00C2500A">
        <w:rPr>
          <w:rFonts w:ascii="Effra Light" w:hAnsi="Effra Light" w:cstheme="minorHAnsi"/>
          <w:b/>
          <w:bCs/>
        </w:rPr>
        <w:t xml:space="preserve"> AVA</w:t>
      </w:r>
      <w:r>
        <w:rPr>
          <w:rFonts w:ascii="Effra Light" w:hAnsi="Effra Light" w:cstheme="minorHAnsi"/>
        </w:rPr>
        <w:t>.</w:t>
      </w:r>
    </w:p>
    <w:p w14:paraId="7A9DB891" w14:textId="77777777" w:rsidR="00DB6AFD" w:rsidRPr="00CA2416" w:rsidRDefault="00DB6AFD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Enter the </w:t>
      </w:r>
      <w:r>
        <w:rPr>
          <w:rFonts w:ascii="Effra Light" w:hAnsi="Effra Light" w:cstheme="minorHAnsi"/>
          <w:b/>
          <w:bCs/>
        </w:rPr>
        <w:t>Transaction Quantity</w:t>
      </w:r>
      <w:r>
        <w:rPr>
          <w:rFonts w:ascii="Effra Light" w:hAnsi="Effra Light" w:cstheme="minorHAnsi"/>
        </w:rPr>
        <w:t xml:space="preserve"> in the </w:t>
      </w:r>
      <w:r>
        <w:rPr>
          <w:rFonts w:ascii="Effra Light" w:hAnsi="Effra Light" w:cstheme="minorHAnsi"/>
          <w:b/>
          <w:bCs/>
        </w:rPr>
        <w:t>Transaction Quantity</w:t>
      </w:r>
      <w:r>
        <w:rPr>
          <w:rFonts w:ascii="Effra Light" w:hAnsi="Effra Light" w:cstheme="minorHAnsi"/>
        </w:rPr>
        <w:t xml:space="preserve"> field.</w:t>
      </w:r>
    </w:p>
    <w:p w14:paraId="3813C0A8" w14:textId="0799DA1B" w:rsidR="00CA2416" w:rsidRDefault="00B976DD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Click the </w:t>
      </w:r>
      <w:r w:rsidR="0086269A" w:rsidRPr="0086269A">
        <w:rPr>
          <w:rFonts w:ascii="Effra Light" w:eastAsia="Calibri" w:hAnsi="Effra Light"/>
          <w:b/>
          <w:bCs/>
          <w:color w:val="4C5458"/>
          <w:szCs w:val="22"/>
        </w:rPr>
        <w:t>Enter Cost De</w:t>
      </w:r>
      <w:r w:rsidR="0086269A">
        <w:rPr>
          <w:rFonts w:ascii="Effra Light" w:eastAsia="Calibri" w:hAnsi="Effra Light"/>
          <w:b/>
          <w:bCs/>
          <w:color w:val="4C5458"/>
          <w:szCs w:val="22"/>
        </w:rPr>
        <w:t>tail</w:t>
      </w:r>
      <w:r w:rsidR="0086269A" w:rsidRPr="0086269A">
        <w:rPr>
          <w:rFonts w:ascii="Effra Light" w:eastAsia="Calibri" w:hAnsi="Effra Light"/>
          <w:b/>
          <w:bCs/>
          <w:color w:val="4C5458"/>
          <w:szCs w:val="22"/>
        </w:rPr>
        <w:t>s</w:t>
      </w:r>
      <w:r w:rsidR="0086269A">
        <w:rPr>
          <w:rFonts w:ascii="Effra Light" w:eastAsia="Calibri" w:hAnsi="Effra Light"/>
          <w:color w:val="4C5458"/>
          <w:szCs w:val="22"/>
        </w:rPr>
        <w:t xml:space="preserve"> hyperlink in the </w:t>
      </w:r>
      <w:r w:rsidR="0086269A" w:rsidRPr="0086269A">
        <w:rPr>
          <w:rFonts w:ascii="Effra Light" w:eastAsia="Calibri" w:hAnsi="Effra Light"/>
          <w:b/>
          <w:bCs/>
          <w:color w:val="4C5458"/>
          <w:szCs w:val="22"/>
        </w:rPr>
        <w:t>Unit Cost</w:t>
      </w:r>
      <w:r w:rsidR="0086269A">
        <w:rPr>
          <w:rFonts w:ascii="Effra Light" w:eastAsia="Calibri" w:hAnsi="Effra Light"/>
          <w:color w:val="4C5458"/>
          <w:szCs w:val="22"/>
        </w:rPr>
        <w:t xml:space="preserve"> field </w:t>
      </w:r>
      <w:r w:rsidR="0086269A" w:rsidRPr="0086269A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301219ED" wp14:editId="4179679F">
            <wp:extent cx="1295467" cy="228612"/>
            <wp:effectExtent l="0" t="0" r="0" b="0"/>
            <wp:docPr id="687" name="Picture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95467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B47">
        <w:rPr>
          <w:rFonts w:ascii="Effra Light" w:eastAsia="Calibri" w:hAnsi="Effra Light"/>
          <w:color w:val="4C5458"/>
          <w:szCs w:val="22"/>
        </w:rPr>
        <w:t xml:space="preserve"> </w:t>
      </w:r>
      <w:r w:rsidR="007A5A47">
        <w:rPr>
          <w:rFonts w:ascii="Effra Light" w:eastAsia="Calibri" w:hAnsi="Effra Light"/>
          <w:color w:val="4C5458"/>
          <w:szCs w:val="22"/>
        </w:rPr>
        <w:t xml:space="preserve">to display the </w:t>
      </w:r>
      <w:r w:rsidR="001E4DFC" w:rsidRPr="001E4DFC">
        <w:rPr>
          <w:rFonts w:ascii="Effra Light" w:eastAsia="Calibri" w:hAnsi="Effra Light"/>
          <w:i/>
          <w:iCs/>
          <w:color w:val="4C5458"/>
          <w:szCs w:val="22"/>
        </w:rPr>
        <w:t>Enter Cost Details: Line 1</w:t>
      </w:r>
      <w:r w:rsidR="001E4DFC">
        <w:rPr>
          <w:rFonts w:ascii="Effra Light" w:eastAsia="Calibri" w:hAnsi="Effra Light"/>
          <w:color w:val="4C5458"/>
          <w:szCs w:val="22"/>
        </w:rPr>
        <w:t xml:space="preserve"> window</w:t>
      </w:r>
      <w:r w:rsidR="007A5A47">
        <w:rPr>
          <w:rFonts w:ascii="Effra Light" w:eastAsia="Calibri" w:hAnsi="Effra Light"/>
          <w:color w:val="4C5458"/>
          <w:szCs w:val="22"/>
        </w:rPr>
        <w:t xml:space="preserve"> </w:t>
      </w:r>
    </w:p>
    <w:p w14:paraId="679EA9E5" w14:textId="1BF8F4D3" w:rsidR="00156B47" w:rsidRDefault="00156B47" w:rsidP="00156B47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4002888D" wp14:editId="3C3D6589">
            <wp:extent cx="474369" cy="385109"/>
            <wp:effectExtent l="0" t="0" r="1905" b="0"/>
            <wp:docPr id="689" name="Picture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3C7F">
        <w:rPr>
          <w:rFonts w:ascii="Effra Light" w:eastAsia="Calibri" w:hAnsi="Effra Light"/>
          <w:color w:val="4C5458"/>
          <w:szCs w:val="22"/>
        </w:rPr>
        <w:t xml:space="preserve"> If the hyperlink is not available to select, click the </w:t>
      </w:r>
      <w:r w:rsidR="00733C7F" w:rsidRPr="002C6449">
        <w:rPr>
          <w:rFonts w:ascii="Effra Light" w:eastAsia="Calibri" w:hAnsi="Effra Light"/>
          <w:b/>
          <w:bCs/>
          <w:color w:val="4C5458"/>
          <w:szCs w:val="22"/>
        </w:rPr>
        <w:t>drop-down arrow</w:t>
      </w:r>
      <w:r w:rsidR="00733C7F">
        <w:rPr>
          <w:rFonts w:ascii="Effra Light" w:eastAsia="Calibri" w:hAnsi="Effra Light"/>
          <w:color w:val="4C5458"/>
          <w:szCs w:val="22"/>
        </w:rPr>
        <w:t xml:space="preserve"> in the </w:t>
      </w:r>
      <w:r w:rsidR="00733C7F" w:rsidRPr="002C6449">
        <w:rPr>
          <w:rFonts w:ascii="Effra Light" w:eastAsia="Calibri" w:hAnsi="Effra Light"/>
          <w:b/>
          <w:bCs/>
          <w:color w:val="4C5458"/>
          <w:szCs w:val="22"/>
        </w:rPr>
        <w:t xml:space="preserve">Use Current Item Cost </w:t>
      </w:r>
      <w:r w:rsidR="00733C7F">
        <w:rPr>
          <w:rFonts w:ascii="Effra Light" w:eastAsia="Calibri" w:hAnsi="Effra Light"/>
          <w:color w:val="4C5458"/>
          <w:szCs w:val="22"/>
        </w:rPr>
        <w:t xml:space="preserve">field and select </w:t>
      </w:r>
      <w:r w:rsidR="00733C7F" w:rsidRPr="002C6449">
        <w:rPr>
          <w:rFonts w:ascii="Effra Light" w:eastAsia="Calibri" w:hAnsi="Effra Light"/>
          <w:b/>
          <w:bCs/>
          <w:color w:val="4C5458"/>
          <w:szCs w:val="22"/>
        </w:rPr>
        <w:t>No</w:t>
      </w:r>
      <w:r w:rsidR="00733C7F">
        <w:rPr>
          <w:rFonts w:ascii="Effra Light" w:eastAsia="Calibri" w:hAnsi="Effra Light"/>
          <w:color w:val="4C5458"/>
          <w:szCs w:val="22"/>
        </w:rPr>
        <w:t xml:space="preserve"> </w:t>
      </w:r>
      <w:r w:rsidR="00733C7F" w:rsidRPr="00156B47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4A5EE284" wp14:editId="3524B9EC">
            <wp:extent cx="1454225" cy="273064"/>
            <wp:effectExtent l="0" t="0" r="0" b="0"/>
            <wp:docPr id="688" name="Picture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449">
        <w:rPr>
          <w:rFonts w:ascii="Effra Light" w:eastAsia="Calibri" w:hAnsi="Effra Light"/>
          <w:color w:val="4C5458"/>
          <w:szCs w:val="22"/>
        </w:rPr>
        <w:t xml:space="preserve">. The </w:t>
      </w:r>
      <w:r w:rsidR="002C6449" w:rsidRPr="002C6449">
        <w:rPr>
          <w:rFonts w:ascii="Effra Light" w:eastAsia="Calibri" w:hAnsi="Effra Light"/>
          <w:b/>
          <w:bCs/>
          <w:color w:val="4C5458"/>
          <w:szCs w:val="22"/>
        </w:rPr>
        <w:t>Enter Cost Details</w:t>
      </w:r>
      <w:r w:rsidR="002C6449">
        <w:rPr>
          <w:rFonts w:ascii="Effra Light" w:eastAsia="Calibri" w:hAnsi="Effra Light"/>
          <w:color w:val="4C5458"/>
          <w:szCs w:val="22"/>
        </w:rPr>
        <w:t xml:space="preserve"> hyperlink is now available to select.</w:t>
      </w:r>
    </w:p>
    <w:p w14:paraId="1917CBD3" w14:textId="40F3201D" w:rsidR="00611D70" w:rsidRDefault="00611D70">
      <w:pPr>
        <w:spacing w:after="200" w:line="276" w:lineRule="auto"/>
        <w:rPr>
          <w:rFonts w:ascii="Calibri" w:eastAsiaTheme="minorHAnsi" w:hAnsi="Calibri" w:cstheme="minorBidi"/>
          <w:noProof/>
          <w:sz w:val="24"/>
          <w:lang w:eastAsia="en-US"/>
        </w:rPr>
      </w:pPr>
      <w:r>
        <w:rPr>
          <w:noProof/>
        </w:rPr>
        <w:br w:type="page"/>
      </w:r>
    </w:p>
    <w:p w14:paraId="4A23D6CB" w14:textId="06195942" w:rsidR="00611D70" w:rsidRPr="00611D70" w:rsidRDefault="00611D70" w:rsidP="00611D70">
      <w:p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611D70">
        <w:rPr>
          <w:rFonts w:ascii="Effra Light" w:eastAsia="Calibri" w:hAnsi="Effra Light"/>
          <w:noProof/>
          <w:color w:val="4C5458"/>
          <w:szCs w:val="22"/>
        </w:rPr>
        <w:lastRenderedPageBreak/>
        <w:drawing>
          <wp:inline distT="0" distB="0" distL="0" distR="0" wp14:anchorId="1581E7BC" wp14:editId="33A3D7F6">
            <wp:extent cx="4038808" cy="1720938"/>
            <wp:effectExtent l="0" t="0" r="0" b="0"/>
            <wp:docPr id="691" name="Picture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9C79" w14:textId="77811F67" w:rsidR="00DB6AFD" w:rsidRPr="00052D13" w:rsidRDefault="000A2D76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Select the </w:t>
      </w:r>
      <w:r w:rsidRPr="00231A89">
        <w:rPr>
          <w:rFonts w:ascii="Effra Light" w:hAnsi="Effra Light" w:cstheme="minorHAnsi"/>
          <w:b/>
          <w:bCs/>
        </w:rPr>
        <w:t>Add</w:t>
      </w:r>
      <w:r>
        <w:rPr>
          <w:rFonts w:ascii="Effra Light" w:hAnsi="Effra Light" w:cstheme="minorHAnsi"/>
        </w:rPr>
        <w:t xml:space="preserve"> icon </w:t>
      </w:r>
      <w:r w:rsidRPr="00231A89">
        <w:rPr>
          <w:rFonts w:ascii="Effra Light" w:hAnsi="Effra Light" w:cstheme="minorHAnsi"/>
          <w:noProof/>
        </w:rPr>
        <w:drawing>
          <wp:inline distT="0" distB="0" distL="0" distR="0" wp14:anchorId="3DE2A80B" wp14:editId="3B55916D">
            <wp:extent cx="158758" cy="158758"/>
            <wp:effectExtent l="0" t="0" r="0" b="0"/>
            <wp:docPr id="692" name="Picture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</w:t>
      </w:r>
      <w:r w:rsidR="00237F26">
        <w:rPr>
          <w:rFonts w:ascii="Effra Light" w:hAnsi="Effra Light" w:cstheme="minorHAnsi"/>
        </w:rPr>
        <w:t xml:space="preserve"> add a line item</w:t>
      </w:r>
      <w:r w:rsidR="00052D13">
        <w:rPr>
          <w:rFonts w:ascii="Effra Light" w:hAnsi="Effra Light" w:cstheme="minorHAnsi"/>
        </w:rPr>
        <w:t>.</w:t>
      </w:r>
    </w:p>
    <w:p w14:paraId="73C78BA5" w14:textId="43AFF37C" w:rsidR="00052D13" w:rsidRDefault="00475B7E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Click the </w:t>
      </w:r>
      <w:r w:rsidRPr="00475B7E">
        <w:rPr>
          <w:rFonts w:ascii="Effra Light" w:eastAsia="Calibri" w:hAnsi="Effra Light"/>
          <w:b/>
          <w:bCs/>
          <w:color w:val="4C5458"/>
          <w:szCs w:val="22"/>
        </w:rPr>
        <w:t>drop-down arrow</w:t>
      </w:r>
      <w:r>
        <w:rPr>
          <w:rFonts w:ascii="Effra Light" w:eastAsia="Calibri" w:hAnsi="Effra Light"/>
          <w:color w:val="4C5458"/>
          <w:szCs w:val="22"/>
        </w:rPr>
        <w:t xml:space="preserve"> </w:t>
      </w:r>
      <w:r w:rsidRPr="00475B7E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1857FB55" wp14:editId="0251A25B">
            <wp:extent cx="215911" cy="234962"/>
            <wp:effectExtent l="0" t="0" r="0" b="0"/>
            <wp:docPr id="693" name="Picture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in the</w:t>
      </w:r>
      <w:r w:rsidR="003C59F8">
        <w:rPr>
          <w:rFonts w:ascii="Effra Light" w:eastAsia="Calibri" w:hAnsi="Effra Light"/>
          <w:color w:val="4C5458"/>
          <w:szCs w:val="22"/>
        </w:rPr>
        <w:t xml:space="preserve"> </w:t>
      </w:r>
      <w:r w:rsidR="003C59F8" w:rsidRPr="00475B7E">
        <w:rPr>
          <w:rFonts w:ascii="Effra Light" w:eastAsia="Calibri" w:hAnsi="Effra Light"/>
          <w:b/>
          <w:bCs/>
          <w:color w:val="4C5458"/>
          <w:szCs w:val="22"/>
        </w:rPr>
        <w:t>Cost Component</w:t>
      </w:r>
      <w:r>
        <w:rPr>
          <w:rFonts w:ascii="Effra Light" w:eastAsia="Calibri" w:hAnsi="Effra Light"/>
          <w:b/>
          <w:bCs/>
          <w:color w:val="4C5458"/>
          <w:szCs w:val="22"/>
        </w:rPr>
        <w:t xml:space="preserve"> Code</w:t>
      </w:r>
      <w:r w:rsidR="003C59F8">
        <w:rPr>
          <w:rFonts w:ascii="Effra Light" w:eastAsia="Calibri" w:hAnsi="Effra Light"/>
          <w:color w:val="4C5458"/>
          <w:szCs w:val="22"/>
        </w:rPr>
        <w:t xml:space="preserve"> field </w:t>
      </w:r>
      <w:r>
        <w:rPr>
          <w:rFonts w:ascii="Effra Light" w:eastAsia="Calibri" w:hAnsi="Effra Light"/>
          <w:color w:val="4C5458"/>
          <w:szCs w:val="22"/>
        </w:rPr>
        <w:t xml:space="preserve">and select </w:t>
      </w:r>
      <w:r w:rsidR="00C21C13" w:rsidRPr="00C21C13">
        <w:rPr>
          <w:rFonts w:ascii="Effra Light" w:eastAsia="Calibri" w:hAnsi="Effra Light"/>
          <w:b/>
          <w:bCs/>
          <w:color w:val="4C5458"/>
          <w:szCs w:val="22"/>
        </w:rPr>
        <w:t>Item price</w:t>
      </w:r>
      <w:r w:rsidR="00C21C13">
        <w:rPr>
          <w:rFonts w:ascii="Effra Light" w:eastAsia="Calibri" w:hAnsi="Effra Light"/>
          <w:color w:val="4C5458"/>
          <w:szCs w:val="22"/>
        </w:rPr>
        <w:t>.</w:t>
      </w:r>
    </w:p>
    <w:p w14:paraId="76CB6A88" w14:textId="18031706" w:rsidR="00C21C13" w:rsidRDefault="00EB6FD7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In the </w:t>
      </w:r>
      <w:r w:rsidRPr="007C021A">
        <w:rPr>
          <w:rFonts w:ascii="Effra Light" w:eastAsia="Calibri" w:hAnsi="Effra Light"/>
          <w:b/>
          <w:bCs/>
          <w:color w:val="4C5458"/>
          <w:szCs w:val="22"/>
        </w:rPr>
        <w:t>Unit Cost</w:t>
      </w:r>
      <w:r>
        <w:rPr>
          <w:rFonts w:ascii="Effra Light" w:eastAsia="Calibri" w:hAnsi="Effra Light"/>
          <w:color w:val="4C5458"/>
          <w:szCs w:val="22"/>
        </w:rPr>
        <w:t xml:space="preserve"> field, enter the </w:t>
      </w:r>
      <w:r w:rsidR="007C021A" w:rsidRPr="007C021A">
        <w:rPr>
          <w:rFonts w:ascii="Effra Light" w:eastAsia="Calibri" w:hAnsi="Effra Light"/>
          <w:b/>
          <w:bCs/>
          <w:color w:val="4C5458"/>
          <w:szCs w:val="22"/>
        </w:rPr>
        <w:t>per item price</w:t>
      </w:r>
      <w:r w:rsidR="007C021A">
        <w:rPr>
          <w:rFonts w:ascii="Effra Light" w:eastAsia="Calibri" w:hAnsi="Effra Light"/>
          <w:color w:val="4C5458"/>
          <w:szCs w:val="22"/>
        </w:rPr>
        <w:t>.</w:t>
      </w:r>
    </w:p>
    <w:p w14:paraId="657C0319" w14:textId="77777777" w:rsidR="00E0480E" w:rsidRPr="00052D13" w:rsidRDefault="00E0480E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Select the </w:t>
      </w:r>
      <w:r w:rsidRPr="00231A89">
        <w:rPr>
          <w:rFonts w:ascii="Effra Light" w:hAnsi="Effra Light" w:cstheme="minorHAnsi"/>
          <w:b/>
          <w:bCs/>
        </w:rPr>
        <w:t>Add</w:t>
      </w:r>
      <w:r>
        <w:rPr>
          <w:rFonts w:ascii="Effra Light" w:hAnsi="Effra Light" w:cstheme="minorHAnsi"/>
        </w:rPr>
        <w:t xml:space="preserve"> icon </w:t>
      </w:r>
      <w:r w:rsidRPr="00231A89">
        <w:rPr>
          <w:rFonts w:ascii="Effra Light" w:hAnsi="Effra Light" w:cstheme="minorHAnsi"/>
          <w:noProof/>
        </w:rPr>
        <w:drawing>
          <wp:inline distT="0" distB="0" distL="0" distR="0" wp14:anchorId="618FB550" wp14:editId="612BB918">
            <wp:extent cx="158758" cy="158758"/>
            <wp:effectExtent l="0" t="0" r="0" b="0"/>
            <wp:docPr id="694" name="Picture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add a line item.</w:t>
      </w:r>
    </w:p>
    <w:p w14:paraId="7CC4B334" w14:textId="44713B08" w:rsidR="00A37D80" w:rsidRDefault="00A37D80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Click the </w:t>
      </w:r>
      <w:r w:rsidRPr="00475B7E">
        <w:rPr>
          <w:rFonts w:ascii="Effra Light" w:eastAsia="Calibri" w:hAnsi="Effra Light"/>
          <w:b/>
          <w:bCs/>
          <w:color w:val="4C5458"/>
          <w:szCs w:val="22"/>
        </w:rPr>
        <w:t>drop-down arrow</w:t>
      </w:r>
      <w:r>
        <w:rPr>
          <w:rFonts w:ascii="Effra Light" w:eastAsia="Calibri" w:hAnsi="Effra Light"/>
          <w:color w:val="4C5458"/>
          <w:szCs w:val="22"/>
        </w:rPr>
        <w:t xml:space="preserve"> </w:t>
      </w:r>
      <w:r w:rsidRPr="00475B7E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211BD864" wp14:editId="4449299A">
            <wp:extent cx="215911" cy="234962"/>
            <wp:effectExtent l="0" t="0" r="0" b="0"/>
            <wp:docPr id="695" name="Picture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in the </w:t>
      </w:r>
      <w:r w:rsidRPr="00475B7E">
        <w:rPr>
          <w:rFonts w:ascii="Effra Light" w:eastAsia="Calibri" w:hAnsi="Effra Light"/>
          <w:b/>
          <w:bCs/>
          <w:color w:val="4C5458"/>
          <w:szCs w:val="22"/>
        </w:rPr>
        <w:t>Cost Component</w:t>
      </w:r>
      <w:r>
        <w:rPr>
          <w:rFonts w:ascii="Effra Light" w:eastAsia="Calibri" w:hAnsi="Effra Light"/>
          <w:b/>
          <w:bCs/>
          <w:color w:val="4C5458"/>
          <w:szCs w:val="22"/>
        </w:rPr>
        <w:t xml:space="preserve"> Code</w:t>
      </w:r>
      <w:r>
        <w:rPr>
          <w:rFonts w:ascii="Effra Light" w:eastAsia="Calibri" w:hAnsi="Effra Light"/>
          <w:color w:val="4C5458"/>
          <w:szCs w:val="22"/>
        </w:rPr>
        <w:t xml:space="preserve"> field and select </w:t>
      </w:r>
      <w:r>
        <w:rPr>
          <w:rFonts w:ascii="Effra Light" w:eastAsia="Calibri" w:hAnsi="Effra Light"/>
          <w:b/>
          <w:bCs/>
          <w:color w:val="4C5458"/>
          <w:szCs w:val="22"/>
        </w:rPr>
        <w:t>Nonrecoverable Tax</w:t>
      </w:r>
      <w:r>
        <w:rPr>
          <w:rFonts w:ascii="Effra Light" w:eastAsia="Calibri" w:hAnsi="Effra Light"/>
          <w:color w:val="4C5458"/>
          <w:szCs w:val="22"/>
        </w:rPr>
        <w:t>.</w:t>
      </w:r>
    </w:p>
    <w:p w14:paraId="7255ED42" w14:textId="476ECE58" w:rsidR="00E0480E" w:rsidRPr="000A2085" w:rsidRDefault="006D16E2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In the </w:t>
      </w:r>
      <w:r w:rsidRPr="007C021A">
        <w:rPr>
          <w:rFonts w:ascii="Effra Light" w:eastAsia="Calibri" w:hAnsi="Effra Light"/>
          <w:b/>
          <w:bCs/>
          <w:color w:val="4C5458"/>
          <w:szCs w:val="22"/>
        </w:rPr>
        <w:t>Unit Cost</w:t>
      </w:r>
      <w:r>
        <w:rPr>
          <w:rFonts w:ascii="Effra Light" w:eastAsia="Calibri" w:hAnsi="Effra Light"/>
          <w:color w:val="4C5458"/>
          <w:szCs w:val="22"/>
        </w:rPr>
        <w:t xml:space="preserve"> field, enter the </w:t>
      </w:r>
      <w:r w:rsidRPr="007C021A">
        <w:rPr>
          <w:rFonts w:ascii="Effra Light" w:eastAsia="Calibri" w:hAnsi="Effra Light"/>
          <w:b/>
          <w:bCs/>
          <w:color w:val="4C5458"/>
          <w:szCs w:val="22"/>
        </w:rPr>
        <w:t xml:space="preserve">per item </w:t>
      </w:r>
      <w:r w:rsidR="006A2E32">
        <w:rPr>
          <w:rFonts w:ascii="Effra Light" w:eastAsia="Calibri" w:hAnsi="Effra Light"/>
          <w:b/>
          <w:bCs/>
          <w:color w:val="4C5458"/>
          <w:szCs w:val="22"/>
        </w:rPr>
        <w:t>tax</w:t>
      </w:r>
      <w:r>
        <w:rPr>
          <w:rFonts w:ascii="Effra Light" w:eastAsia="Calibri" w:hAnsi="Effra Light"/>
          <w:color w:val="4C5458"/>
          <w:szCs w:val="22"/>
        </w:rPr>
        <w:t>.</w:t>
      </w:r>
    </w:p>
    <w:p w14:paraId="69DB798A" w14:textId="0550E586" w:rsidR="000A2085" w:rsidRDefault="00C70067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Click the OK button </w:t>
      </w:r>
      <w:r w:rsidRPr="00C70067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3D85E2ED" wp14:editId="545F8220">
            <wp:extent cx="342918" cy="266714"/>
            <wp:effectExtent l="0" t="0" r="0" b="0"/>
            <wp:docPr id="696" name="Picture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918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to return to the </w:t>
      </w:r>
      <w:r w:rsidRPr="00AB04FB">
        <w:rPr>
          <w:rFonts w:ascii="Effra Light" w:eastAsia="Calibri" w:hAnsi="Effra Light"/>
          <w:i/>
          <w:iCs/>
          <w:color w:val="4C5458"/>
          <w:szCs w:val="22"/>
        </w:rPr>
        <w:t xml:space="preserve">Create Miscellaneous </w:t>
      </w:r>
      <w:r w:rsidR="00AB04FB" w:rsidRPr="00AB04FB">
        <w:rPr>
          <w:rFonts w:ascii="Effra Light" w:eastAsia="Calibri" w:hAnsi="Effra Light"/>
          <w:i/>
          <w:iCs/>
          <w:color w:val="4C5458"/>
          <w:szCs w:val="22"/>
        </w:rPr>
        <w:t xml:space="preserve">Transaction: </w:t>
      </w:r>
      <w:r w:rsidRPr="00AB04FB">
        <w:rPr>
          <w:rFonts w:ascii="Effra Light" w:eastAsia="Calibri" w:hAnsi="Effra Light"/>
          <w:i/>
          <w:iCs/>
          <w:color w:val="4C5458"/>
          <w:szCs w:val="22"/>
        </w:rPr>
        <w:t>Line 1</w:t>
      </w:r>
      <w:r>
        <w:rPr>
          <w:rFonts w:ascii="Effra Light" w:eastAsia="Calibri" w:hAnsi="Effra Light"/>
          <w:color w:val="4C5458"/>
          <w:szCs w:val="22"/>
        </w:rPr>
        <w:t xml:space="preserve"> screen.</w:t>
      </w:r>
    </w:p>
    <w:p w14:paraId="1457442C" w14:textId="72DF0467" w:rsidR="00AB04FB" w:rsidRDefault="00AB04FB">
      <w:pPr>
        <w:spacing w:after="200" w:line="276" w:lineRule="auto"/>
        <w:rPr>
          <w:rFonts w:ascii="Effra Light" w:eastAsia="Calibri" w:hAnsi="Effra Light" w:cstheme="minorBidi"/>
          <w:color w:val="4C5458"/>
          <w:sz w:val="24"/>
          <w:szCs w:val="22"/>
          <w:lang w:eastAsia="en-US"/>
        </w:rPr>
      </w:pPr>
      <w:r>
        <w:rPr>
          <w:rFonts w:ascii="Effra Light" w:eastAsia="Calibri" w:hAnsi="Effra Light"/>
          <w:color w:val="4C5458"/>
          <w:szCs w:val="22"/>
        </w:rPr>
        <w:br w:type="page"/>
      </w:r>
    </w:p>
    <w:p w14:paraId="70B8DB00" w14:textId="69B21CBC" w:rsidR="00AB04FB" w:rsidRPr="00AB04FB" w:rsidRDefault="00AB04FB" w:rsidP="00AB04FB">
      <w:p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AB04FB">
        <w:rPr>
          <w:rFonts w:ascii="Effra Light" w:eastAsia="Calibri" w:hAnsi="Effra Light"/>
          <w:noProof/>
          <w:color w:val="4C5458"/>
          <w:szCs w:val="22"/>
        </w:rPr>
        <w:lastRenderedPageBreak/>
        <w:drawing>
          <wp:inline distT="0" distB="0" distL="0" distR="0" wp14:anchorId="710547CA" wp14:editId="047ABDC1">
            <wp:extent cx="6400800" cy="3091815"/>
            <wp:effectExtent l="0" t="0" r="0" b="0"/>
            <wp:docPr id="697" name="Picture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FA4F" w14:textId="72551A19" w:rsidR="00AB04FB" w:rsidRDefault="00AB04FB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Click the </w:t>
      </w:r>
      <w:r w:rsidRPr="00471793">
        <w:rPr>
          <w:rFonts w:ascii="Effra Light" w:eastAsia="Calibri" w:hAnsi="Effra Light"/>
          <w:b/>
          <w:bCs/>
          <w:color w:val="4C5458"/>
          <w:szCs w:val="22"/>
        </w:rPr>
        <w:t>OK</w:t>
      </w:r>
      <w:r>
        <w:rPr>
          <w:rFonts w:ascii="Effra Light" w:eastAsia="Calibri" w:hAnsi="Effra Light"/>
          <w:color w:val="4C5458"/>
          <w:szCs w:val="22"/>
        </w:rPr>
        <w:t xml:space="preserve"> button</w:t>
      </w:r>
      <w:r w:rsidR="00A76FBF">
        <w:rPr>
          <w:rFonts w:ascii="Effra Light" w:eastAsia="Calibri" w:hAnsi="Effra Light"/>
          <w:color w:val="4C5458"/>
          <w:szCs w:val="22"/>
        </w:rPr>
        <w:t xml:space="preserve"> </w:t>
      </w:r>
      <w:r w:rsidR="00A76FBF" w:rsidRPr="00CC6D9E">
        <w:rPr>
          <w:rFonts w:ascii="Effra Light" w:hAnsi="Effra Light" w:cstheme="minorHAnsi"/>
          <w:noProof/>
        </w:rPr>
        <w:drawing>
          <wp:inline distT="0" distB="0" distL="0" distR="0" wp14:anchorId="5C572BB4" wp14:editId="17348DE2">
            <wp:extent cx="323867" cy="254013"/>
            <wp:effectExtent l="0" t="0" r="0" b="0"/>
            <wp:docPr id="699" name="Picture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FBF">
        <w:rPr>
          <w:rFonts w:ascii="Effra Light" w:eastAsia="Calibri" w:hAnsi="Effra Light"/>
          <w:color w:val="4C5458"/>
          <w:szCs w:val="22"/>
        </w:rPr>
        <w:t xml:space="preserve"> </w:t>
      </w:r>
      <w:r w:rsidR="00172BA0">
        <w:rPr>
          <w:rFonts w:ascii="Effra Light" w:eastAsia="Calibri" w:hAnsi="Effra Light"/>
          <w:color w:val="4C5458"/>
          <w:szCs w:val="22"/>
        </w:rPr>
        <w:t xml:space="preserve">to return to the </w:t>
      </w:r>
      <w:r w:rsidR="00172BA0" w:rsidRPr="00471793">
        <w:rPr>
          <w:rFonts w:ascii="Effra Light" w:eastAsia="Calibri" w:hAnsi="Effra Light"/>
          <w:i/>
          <w:iCs/>
          <w:color w:val="4C5458"/>
          <w:szCs w:val="22"/>
        </w:rPr>
        <w:t>Create Miscellaneous Transaction</w:t>
      </w:r>
      <w:r w:rsidR="00172BA0">
        <w:rPr>
          <w:rFonts w:ascii="Effra Light" w:eastAsia="Calibri" w:hAnsi="Effra Light"/>
          <w:color w:val="4C5458"/>
          <w:szCs w:val="22"/>
        </w:rPr>
        <w:t xml:space="preserve"> screen.</w:t>
      </w:r>
    </w:p>
    <w:p w14:paraId="6920AEAD" w14:textId="25DA1AE2" w:rsidR="00D77AA0" w:rsidRDefault="00D77AA0">
      <w:pPr>
        <w:spacing w:after="200" w:line="276" w:lineRule="auto"/>
        <w:rPr>
          <w:rFonts w:ascii="Effra Light" w:eastAsia="Calibri" w:hAnsi="Effra Light" w:cstheme="minorBidi"/>
          <w:color w:val="4C5458"/>
          <w:sz w:val="24"/>
          <w:szCs w:val="22"/>
          <w:lang w:eastAsia="en-US"/>
        </w:rPr>
      </w:pPr>
      <w:r>
        <w:rPr>
          <w:rFonts w:ascii="Effra Light" w:eastAsia="Calibri" w:hAnsi="Effra Light"/>
          <w:color w:val="4C5458"/>
          <w:szCs w:val="22"/>
        </w:rPr>
        <w:br w:type="page"/>
      </w:r>
    </w:p>
    <w:p w14:paraId="3B46297E" w14:textId="2072939B" w:rsidR="00D77AA0" w:rsidRDefault="00D77AA0" w:rsidP="00D77AA0">
      <w:p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D77AA0">
        <w:rPr>
          <w:rFonts w:ascii="Effra Light" w:eastAsia="Calibri" w:hAnsi="Effra Light"/>
          <w:noProof/>
          <w:color w:val="4C5458"/>
          <w:szCs w:val="22"/>
        </w:rPr>
        <w:lastRenderedPageBreak/>
        <w:drawing>
          <wp:inline distT="0" distB="0" distL="0" distR="0" wp14:anchorId="669567AA" wp14:editId="514F66C8">
            <wp:extent cx="6400800" cy="2520315"/>
            <wp:effectExtent l="0" t="0" r="0" b="0"/>
            <wp:docPr id="700" name="Picture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92D6" w14:textId="77777777" w:rsidR="00D77AA0" w:rsidRDefault="00D77AA0" w:rsidP="00D77AA0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7A7CDA27" wp14:editId="22CA1623">
            <wp:extent cx="474369" cy="385109"/>
            <wp:effectExtent l="0" t="0" r="1905" b="0"/>
            <wp:docPr id="63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145C">
        <w:t xml:space="preserve"> </w:t>
      </w:r>
      <w:r>
        <w:rPr>
          <w:rFonts w:ascii="Effra Light" w:eastAsia="Calibri" w:hAnsi="Effra Light"/>
          <w:color w:val="4C5458"/>
          <w:szCs w:val="22"/>
        </w:rPr>
        <w:t xml:space="preserve">To add additional items, </w:t>
      </w:r>
      <w:r>
        <w:rPr>
          <w:rFonts w:ascii="Effra Light" w:hAnsi="Effra Light" w:cstheme="minorHAnsi"/>
        </w:rPr>
        <w:t xml:space="preserve">select the </w:t>
      </w:r>
      <w:r w:rsidRPr="00231A89">
        <w:rPr>
          <w:rFonts w:ascii="Effra Light" w:hAnsi="Effra Light" w:cstheme="minorHAnsi"/>
          <w:b/>
          <w:bCs/>
        </w:rPr>
        <w:t>Add</w:t>
      </w:r>
      <w:r>
        <w:rPr>
          <w:rFonts w:ascii="Effra Light" w:hAnsi="Effra Light" w:cstheme="minorHAnsi"/>
        </w:rPr>
        <w:t xml:space="preserve"> icon </w:t>
      </w:r>
      <w:r w:rsidRPr="00231A89">
        <w:rPr>
          <w:rFonts w:ascii="Effra Light" w:hAnsi="Effra Light" w:cstheme="minorHAnsi"/>
          <w:noProof/>
        </w:rPr>
        <w:drawing>
          <wp:inline distT="0" distB="0" distL="0" distR="0" wp14:anchorId="3DBFFBE1" wp14:editId="092EC54D">
            <wp:extent cx="158758" cy="158758"/>
            <wp:effectExtent l="0" t="0" r="0" b="0"/>
            <wp:docPr id="635" name="Picture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add another line item and repeat the steps above</w:t>
      </w:r>
    </w:p>
    <w:p w14:paraId="02FCCE6A" w14:textId="755BB89B" w:rsidR="00DB6AFD" w:rsidRPr="00CC6D9E" w:rsidRDefault="00DB6AFD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CC6D9E">
        <w:rPr>
          <w:rFonts w:ascii="Effra Light" w:hAnsi="Effra Light" w:cstheme="minorHAnsi"/>
          <w:b/>
          <w:bCs/>
        </w:rPr>
        <w:t xml:space="preserve">Submit </w:t>
      </w:r>
      <w:r>
        <w:rPr>
          <w:rFonts w:ascii="Effra Light" w:hAnsi="Effra Light" w:cstheme="minorHAnsi"/>
        </w:rPr>
        <w:t xml:space="preserve">button </w:t>
      </w:r>
      <w:r w:rsidRPr="00652A5E">
        <w:rPr>
          <w:rFonts w:ascii="Effra Light" w:hAnsi="Effra Light" w:cstheme="minorHAnsi"/>
          <w:noProof/>
        </w:rPr>
        <w:drawing>
          <wp:inline distT="0" distB="0" distL="0" distR="0" wp14:anchorId="4BEFAB52" wp14:editId="448C3FB5">
            <wp:extent cx="444523" cy="266714"/>
            <wp:effectExtent l="0" t="0" r="0" b="0"/>
            <wp:docPr id="636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523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display the </w:t>
      </w:r>
      <w:r w:rsidRPr="00652A5E">
        <w:rPr>
          <w:rFonts w:ascii="Effra Light" w:hAnsi="Effra Light" w:cstheme="minorHAnsi"/>
          <w:i/>
          <w:iCs/>
        </w:rPr>
        <w:t>Confirmation</w:t>
      </w:r>
      <w:r>
        <w:rPr>
          <w:rFonts w:ascii="Effra Light" w:hAnsi="Effra Light" w:cstheme="minorHAnsi"/>
        </w:rPr>
        <w:t xml:space="preserve"> window.</w:t>
      </w:r>
    </w:p>
    <w:p w14:paraId="378765D7" w14:textId="77777777" w:rsidR="00DB6AFD" w:rsidRDefault="00DB6AFD" w:rsidP="00DB6AFD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5374D134" wp14:editId="438A988C">
            <wp:extent cx="474369" cy="385109"/>
            <wp:effectExtent l="0" t="0" r="1905" b="0"/>
            <wp:docPr id="681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145C">
        <w:t xml:space="preserve"> </w:t>
      </w:r>
      <w:r>
        <w:rPr>
          <w:rFonts w:ascii="Effra Light" w:eastAsia="Calibri" w:hAnsi="Effra Light"/>
          <w:color w:val="4C5458"/>
          <w:szCs w:val="22"/>
        </w:rPr>
        <w:t xml:space="preserve">The system displays the message: </w:t>
      </w:r>
      <w:r w:rsidRPr="00652A5E">
        <w:rPr>
          <w:rFonts w:ascii="Effra Light" w:eastAsia="Calibri" w:hAnsi="Effra Light"/>
          <w:i/>
          <w:iCs/>
          <w:color w:val="4C5458"/>
          <w:szCs w:val="22"/>
        </w:rPr>
        <w:t>Your transaction processed with no issues.</w:t>
      </w:r>
    </w:p>
    <w:p w14:paraId="605ABED3" w14:textId="77777777" w:rsidR="00DB6AFD" w:rsidRPr="00CC6D9E" w:rsidRDefault="00DB6AFD" w:rsidP="00DB6AFD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</w:p>
    <w:p w14:paraId="14578DB4" w14:textId="77777777" w:rsidR="00DB6AFD" w:rsidRPr="004D6DF3" w:rsidRDefault="00DB6AFD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CC6D9E">
        <w:rPr>
          <w:rFonts w:ascii="Effra Light" w:hAnsi="Effra Light" w:cstheme="minorHAnsi"/>
          <w:b/>
          <w:bCs/>
        </w:rPr>
        <w:t>OK</w:t>
      </w:r>
      <w:r>
        <w:rPr>
          <w:rFonts w:ascii="Effra Light" w:hAnsi="Effra Light" w:cstheme="minorHAnsi"/>
        </w:rPr>
        <w:t xml:space="preserve"> button </w:t>
      </w:r>
      <w:r w:rsidRPr="00CC6D9E">
        <w:rPr>
          <w:rFonts w:ascii="Effra Light" w:hAnsi="Effra Light" w:cstheme="minorHAnsi"/>
          <w:noProof/>
        </w:rPr>
        <w:drawing>
          <wp:inline distT="0" distB="0" distL="0" distR="0" wp14:anchorId="370B18D6" wp14:editId="3FC4ABC0">
            <wp:extent cx="323867" cy="254013"/>
            <wp:effectExtent l="0" t="0" r="0" b="0"/>
            <wp:docPr id="682" name="Picture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accept the message and return to the </w:t>
      </w:r>
      <w:r w:rsidRPr="00CC6D9E">
        <w:rPr>
          <w:rFonts w:ascii="Effra Light" w:hAnsi="Effra Light" w:cstheme="minorHAnsi"/>
          <w:i/>
          <w:iCs/>
        </w:rPr>
        <w:t>Inventory Management</w:t>
      </w:r>
      <w:r>
        <w:rPr>
          <w:rFonts w:ascii="Effra Light" w:hAnsi="Effra Light" w:cstheme="minorHAnsi"/>
        </w:rPr>
        <w:t xml:space="preserve"> screen. </w:t>
      </w:r>
    </w:p>
    <w:p w14:paraId="7DE3FF30" w14:textId="77777777" w:rsidR="00DB6AFD" w:rsidRPr="00E92D7E" w:rsidRDefault="00DB6AFD" w:rsidP="00AB04FB">
      <w:pPr>
        <w:pStyle w:val="ListParagraph"/>
        <w:numPr>
          <w:ilvl w:val="0"/>
          <w:numId w:val="40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D6647C">
        <w:rPr>
          <w:rFonts w:ascii="Effra Light" w:hAnsi="Effra Light" w:cstheme="minorHAnsi"/>
        </w:rPr>
        <w:t>You have completed this transaction.</w:t>
      </w:r>
    </w:p>
    <w:p w14:paraId="35988020" w14:textId="68606DF2" w:rsidR="00E91AA1" w:rsidRPr="00FF3B2C" w:rsidRDefault="00985879" w:rsidP="00E91AA1">
      <w:pPr>
        <w:keepNext/>
        <w:keepLines/>
        <w:spacing w:before="240" w:after="0" w:line="276" w:lineRule="auto"/>
        <w:outlineLvl w:val="0"/>
        <w:rPr>
          <w:rFonts w:ascii="Effra Light" w:hAnsi="Effra Light"/>
          <w:color w:val="4C5458"/>
          <w:sz w:val="31"/>
          <w:szCs w:val="31"/>
          <w:lang w:eastAsia="en-US"/>
        </w:rPr>
      </w:pPr>
      <w:r w:rsidRPr="00367068">
        <w:rPr>
          <w:rFonts w:ascii="Effra Light" w:hAnsi="Effra Light"/>
          <w:color w:val="4C5458"/>
          <w:sz w:val="31"/>
          <w:szCs w:val="31"/>
        </w:rPr>
        <w:br w:type="page"/>
      </w:r>
      <w:bookmarkStart w:id="11" w:name="_Toc61855612"/>
      <w:r w:rsidR="001F1C6C">
        <w:rPr>
          <w:rFonts w:ascii="Effra Light" w:hAnsi="Effra Light"/>
          <w:color w:val="4C5458"/>
          <w:sz w:val="31"/>
          <w:szCs w:val="31"/>
          <w:lang w:eastAsia="en-US"/>
        </w:rPr>
        <w:lastRenderedPageBreak/>
        <w:t>Process a Third</w:t>
      </w:r>
      <w:r w:rsidR="00F21C7A">
        <w:rPr>
          <w:rFonts w:ascii="Effra Light" w:hAnsi="Effra Light"/>
          <w:color w:val="4C5458"/>
          <w:sz w:val="31"/>
          <w:szCs w:val="31"/>
          <w:lang w:eastAsia="en-US"/>
        </w:rPr>
        <w:t>-</w:t>
      </w:r>
      <w:r w:rsidR="001F1C6C">
        <w:rPr>
          <w:rFonts w:ascii="Effra Light" w:hAnsi="Effra Light"/>
          <w:color w:val="4C5458"/>
          <w:sz w:val="31"/>
          <w:szCs w:val="31"/>
          <w:lang w:eastAsia="en-US"/>
        </w:rPr>
        <w:t xml:space="preserve">Party Sale </w:t>
      </w:r>
      <w:r w:rsidR="00E84D04">
        <w:rPr>
          <w:rFonts w:ascii="Effra Light" w:hAnsi="Effra Light"/>
          <w:color w:val="4C5458"/>
          <w:sz w:val="31"/>
          <w:szCs w:val="31"/>
          <w:lang w:eastAsia="en-US"/>
        </w:rPr>
        <w:t>Using COMMON Inventory</w:t>
      </w:r>
      <w:r w:rsidR="00E91AA1" w:rsidRPr="00FF3B2C">
        <w:rPr>
          <w:rFonts w:ascii="Effra Light" w:hAnsi="Effra Light"/>
          <w:color w:val="4C5458"/>
          <w:sz w:val="31"/>
          <w:szCs w:val="31"/>
          <w:lang w:eastAsia="en-US"/>
        </w:rPr>
        <w:t>:</w:t>
      </w:r>
      <w:bookmarkEnd w:id="11"/>
    </w:p>
    <w:p w14:paraId="367826D0" w14:textId="77777777" w:rsidR="00E91AA1" w:rsidRPr="002C314D" w:rsidRDefault="00E91AA1" w:rsidP="00E91AA1">
      <w:pPr>
        <w:spacing w:after="0"/>
        <w:rPr>
          <w:rFonts w:ascii="Effra Light" w:eastAsia="Calibri" w:hAnsi="Effra Light"/>
          <w:b/>
          <w:color w:val="808080"/>
          <w:sz w:val="28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1AA1" w:rsidRPr="002C314D" w14:paraId="558F4457" w14:textId="77777777" w:rsidTr="00F6172E">
        <w:tc>
          <w:tcPr>
            <w:tcW w:w="9350" w:type="dxa"/>
          </w:tcPr>
          <w:p w14:paraId="3A75D593" w14:textId="77777777" w:rsidR="00E91AA1" w:rsidRPr="002C314D" w:rsidRDefault="00E91AA1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12" w:name="_Toc61855613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Business Procedure Description:</w:t>
            </w:r>
            <w:bookmarkEnd w:id="12"/>
          </w:p>
        </w:tc>
      </w:tr>
      <w:tr w:rsidR="00E91AA1" w:rsidRPr="002C314D" w14:paraId="792CEA7D" w14:textId="77777777" w:rsidTr="00F6172E">
        <w:trPr>
          <w:trHeight w:val="584"/>
        </w:trPr>
        <w:tc>
          <w:tcPr>
            <w:tcW w:w="9350" w:type="dxa"/>
          </w:tcPr>
          <w:p w14:paraId="743D9292" w14:textId="42C4DF01" w:rsidR="00E91AA1" w:rsidRPr="0023500D" w:rsidRDefault="00E91AA1" w:rsidP="00F6172E">
            <w:pP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</w:pPr>
            <w: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 xml:space="preserve">The purpose of this transaction is to </w:t>
            </w:r>
            <w:r w:rsidR="006425CB"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>process a third</w:t>
            </w:r>
            <w:r w:rsidR="00F21C7A"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>-</w:t>
            </w:r>
            <w:r w:rsidR="006425CB"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>party sale</w:t>
            </w:r>
            <w:r w:rsidR="00963D6B"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 xml:space="preserve"> with a receipt using COMMON inventory</w:t>
            </w:r>
          </w:p>
        </w:tc>
      </w:tr>
    </w:tbl>
    <w:p w14:paraId="4B2CBC90" w14:textId="77777777" w:rsidR="00E91AA1" w:rsidRPr="002C314D" w:rsidRDefault="00E91AA1" w:rsidP="00E91AA1">
      <w:pPr>
        <w:spacing w:after="0"/>
        <w:rPr>
          <w:rFonts w:ascii="Effra Light" w:eastAsia="Calibri" w:hAnsi="Effra Light"/>
          <w:b/>
          <w:color w:val="808080"/>
          <w:sz w:val="28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1AA1" w:rsidRPr="002C314D" w14:paraId="653E6B8B" w14:textId="77777777" w:rsidTr="00F6172E">
        <w:tc>
          <w:tcPr>
            <w:tcW w:w="9350" w:type="dxa"/>
          </w:tcPr>
          <w:p w14:paraId="0E4AC399" w14:textId="77777777" w:rsidR="00E91AA1" w:rsidRPr="002C314D" w:rsidRDefault="00E91AA1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13" w:name="_Toc61855614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Prerequisites:</w:t>
            </w:r>
            <w:bookmarkEnd w:id="13"/>
          </w:p>
        </w:tc>
      </w:tr>
      <w:tr w:rsidR="00E91AA1" w:rsidRPr="002C314D" w14:paraId="60C5CFE9" w14:textId="77777777" w:rsidTr="00F6172E">
        <w:tc>
          <w:tcPr>
            <w:tcW w:w="9350" w:type="dxa"/>
          </w:tcPr>
          <w:p w14:paraId="26B09EB8" w14:textId="1C6D3181" w:rsidR="00E91AA1" w:rsidRPr="00CD5E4E" w:rsidRDefault="00BA56A8" w:rsidP="00F6172E">
            <w:pPr>
              <w:spacing w:after="0"/>
              <w:rPr>
                <w:rFonts w:ascii="Effra Light" w:eastAsia="Calibri" w:hAnsi="Effra Light"/>
                <w:color w:val="4C5458"/>
                <w:sz w:val="24"/>
                <w:szCs w:val="22"/>
                <w:lang w:eastAsia="en-US"/>
              </w:rPr>
            </w:pPr>
            <w: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>None</w:t>
            </w:r>
          </w:p>
        </w:tc>
      </w:tr>
    </w:tbl>
    <w:p w14:paraId="1FC5FA09" w14:textId="77777777" w:rsidR="00E91AA1" w:rsidRPr="002C314D" w:rsidRDefault="00E91AA1" w:rsidP="00E91AA1">
      <w:pPr>
        <w:spacing w:after="0"/>
        <w:rPr>
          <w:rFonts w:ascii="Effra Light" w:eastAsia="Calibri" w:hAnsi="Effra Light"/>
          <w:b/>
          <w:color w:val="808080"/>
          <w:sz w:val="28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1AA1" w:rsidRPr="002C314D" w14:paraId="26D87985" w14:textId="77777777" w:rsidTr="00F6172E">
        <w:tc>
          <w:tcPr>
            <w:tcW w:w="9350" w:type="dxa"/>
          </w:tcPr>
          <w:p w14:paraId="0915DD53" w14:textId="77777777" w:rsidR="00E91AA1" w:rsidRPr="002C314D" w:rsidRDefault="00E91AA1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14" w:name="_Toc61855615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Output/Next Steps:</w:t>
            </w:r>
            <w:bookmarkEnd w:id="14"/>
          </w:p>
        </w:tc>
      </w:tr>
      <w:tr w:rsidR="00E91AA1" w:rsidRPr="002C314D" w14:paraId="6662D97A" w14:textId="77777777" w:rsidTr="00F6172E">
        <w:trPr>
          <w:trHeight w:val="314"/>
        </w:trPr>
        <w:tc>
          <w:tcPr>
            <w:tcW w:w="9350" w:type="dxa"/>
          </w:tcPr>
          <w:p w14:paraId="59BA97EA" w14:textId="55D198F6" w:rsidR="00E91AA1" w:rsidRPr="002C314D" w:rsidRDefault="00BA56A8" w:rsidP="00F6172E">
            <w:pPr>
              <w:spacing w:after="0"/>
              <w:rPr>
                <w:rFonts w:ascii="Effra Light" w:eastAsia="Calibri" w:hAnsi="Effra Light"/>
                <w:color w:val="808080"/>
                <w:sz w:val="28"/>
                <w:lang w:eastAsia="en-US"/>
              </w:rPr>
            </w:pPr>
            <w:r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>Third party sale is processed using MAIN or AVA</w:t>
            </w:r>
            <w:r w:rsidR="005675F8">
              <w:rPr>
                <w:rFonts w:ascii="Effra Light" w:eastAsia="Calibri" w:hAnsi="Effra Light"/>
                <w:color w:val="4C5458"/>
                <w:sz w:val="24"/>
                <w:szCs w:val="22"/>
                <w:shd w:val="clear" w:color="auto" w:fill="FCFBFA"/>
                <w:lang w:eastAsia="en-US"/>
              </w:rPr>
              <w:t xml:space="preserve"> subinventory</w:t>
            </w:r>
          </w:p>
        </w:tc>
      </w:tr>
    </w:tbl>
    <w:p w14:paraId="793E059E" w14:textId="77777777" w:rsidR="00E91AA1" w:rsidRPr="002C314D" w:rsidRDefault="00E91AA1" w:rsidP="00E91AA1">
      <w:pPr>
        <w:spacing w:after="0" w:line="276" w:lineRule="auto"/>
        <w:rPr>
          <w:rFonts w:ascii="Effra Light" w:eastAsia="Calibri" w:hAnsi="Effra Light"/>
          <w:noProof/>
          <w:color w:val="4C5458"/>
          <w:sz w:val="24"/>
          <w:szCs w:val="22"/>
          <w:lang w:eastAsia="en-US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1AA1" w:rsidRPr="002C314D" w14:paraId="1EA1B60A" w14:textId="77777777" w:rsidTr="00F6172E">
        <w:tc>
          <w:tcPr>
            <w:tcW w:w="9350" w:type="dxa"/>
          </w:tcPr>
          <w:p w14:paraId="5B6A789B" w14:textId="77777777" w:rsidR="00E91AA1" w:rsidRPr="002C314D" w:rsidRDefault="00E91AA1" w:rsidP="00F6172E">
            <w:pPr>
              <w:keepNext/>
              <w:keepLines/>
              <w:spacing w:before="40" w:after="0" w:line="276" w:lineRule="auto"/>
              <w:outlineLvl w:val="1"/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</w:pPr>
            <w:bookmarkStart w:id="15" w:name="_Toc61855616"/>
            <w:r w:rsidRPr="002C314D">
              <w:rPr>
                <w:rFonts w:ascii="Effra Light" w:hAnsi="Effra Light"/>
                <w:color w:val="4C5458"/>
                <w:sz w:val="28"/>
                <w:szCs w:val="26"/>
                <w:lang w:eastAsia="en-US"/>
              </w:rPr>
              <w:t>Tips/Additional Information:</w:t>
            </w:r>
            <w:bookmarkEnd w:id="15"/>
          </w:p>
        </w:tc>
      </w:tr>
      <w:tr w:rsidR="00E91AA1" w:rsidRPr="002C314D" w14:paraId="4144306E" w14:textId="77777777" w:rsidTr="005675F8">
        <w:trPr>
          <w:trHeight w:val="287"/>
        </w:trPr>
        <w:tc>
          <w:tcPr>
            <w:tcW w:w="9350" w:type="dxa"/>
          </w:tcPr>
          <w:p w14:paraId="1C7EA31C" w14:textId="25E8F54D" w:rsidR="00E91AA1" w:rsidRPr="005675F8" w:rsidRDefault="005675F8" w:rsidP="005675F8">
            <w:pPr>
              <w:spacing w:after="0" w:line="259" w:lineRule="auto"/>
              <w:rPr>
                <w:rFonts w:ascii="Effra Light" w:eastAsia="Calibri" w:hAnsi="Effra Light"/>
                <w:color w:val="4C5458"/>
                <w:sz w:val="24"/>
                <w:shd w:val="clear" w:color="auto" w:fill="FCFBFA"/>
              </w:rPr>
            </w:pPr>
            <w:r w:rsidRPr="005675F8">
              <w:rPr>
                <w:rFonts w:ascii="Effra Light" w:eastAsia="Calibri" w:hAnsi="Effra Light"/>
                <w:color w:val="4C5458"/>
                <w:sz w:val="24"/>
                <w:shd w:val="clear" w:color="auto" w:fill="FCFBFA"/>
              </w:rPr>
              <w:t>None</w:t>
            </w:r>
          </w:p>
        </w:tc>
      </w:tr>
    </w:tbl>
    <w:p w14:paraId="7002BBD5" w14:textId="77777777" w:rsidR="00E91AA1" w:rsidRDefault="00E91AA1" w:rsidP="00E91AA1">
      <w:pPr>
        <w:spacing w:after="200" w:line="259" w:lineRule="auto"/>
        <w:ind w:left="720"/>
        <w:contextualSpacing/>
        <w:rPr>
          <w:rFonts w:ascii="Effra Light" w:eastAsia="Calibri" w:hAnsi="Effra Light"/>
          <w:color w:val="4C5458"/>
          <w:sz w:val="24"/>
          <w:szCs w:val="22"/>
          <w:lang w:eastAsia="en-US"/>
        </w:rPr>
      </w:pPr>
    </w:p>
    <w:p w14:paraId="33ECCC59" w14:textId="77777777" w:rsidR="00E91AA1" w:rsidRDefault="00E91AA1" w:rsidP="00E91AA1">
      <w:pPr>
        <w:spacing w:after="200" w:line="276" w:lineRule="auto"/>
        <w:rPr>
          <w:rFonts w:ascii="Effra Light" w:eastAsia="Calibri" w:hAnsi="Effra Light"/>
          <w:color w:val="4C5458"/>
          <w:sz w:val="24"/>
          <w:szCs w:val="22"/>
          <w:lang w:eastAsia="en-US"/>
        </w:rPr>
      </w:pP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br w:type="page"/>
      </w:r>
    </w:p>
    <w:p w14:paraId="1E683073" w14:textId="77777777" w:rsidR="00E91AA1" w:rsidRDefault="00E91AA1" w:rsidP="00E91AA1">
      <w:pPr>
        <w:numPr>
          <w:ilvl w:val="0"/>
          <w:numId w:val="43"/>
        </w:numPr>
        <w:spacing w:after="200" w:line="259" w:lineRule="auto"/>
        <w:contextualSpacing/>
        <w:rPr>
          <w:rFonts w:ascii="Effra Light" w:eastAsia="Calibri" w:hAnsi="Effra Light"/>
          <w:color w:val="4C5458"/>
          <w:sz w:val="24"/>
          <w:szCs w:val="22"/>
          <w:lang w:eastAsia="en-US"/>
        </w:rPr>
      </w:pP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lastRenderedPageBreak/>
        <w:t xml:space="preserve">Log into Oracle and select the </w:t>
      </w:r>
      <w:r>
        <w:rPr>
          <w:rFonts w:ascii="Effra Light" w:eastAsia="Calibri" w:hAnsi="Effra Light"/>
          <w:b/>
          <w:bCs/>
          <w:color w:val="4C5458"/>
          <w:sz w:val="24"/>
          <w:szCs w:val="22"/>
          <w:lang w:eastAsia="en-US"/>
        </w:rPr>
        <w:t>Inventory Management</w:t>
      </w: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t xml:space="preserve"> icon </w:t>
      </w:r>
      <w:r w:rsidRPr="00CE618F">
        <w:rPr>
          <w:rFonts w:ascii="Effra Light" w:eastAsia="Calibri" w:hAnsi="Effra Light"/>
          <w:noProof/>
          <w:color w:val="4C5458"/>
          <w:sz w:val="24"/>
          <w:szCs w:val="22"/>
          <w:lang w:eastAsia="en-US"/>
        </w:rPr>
        <w:drawing>
          <wp:inline distT="0" distB="0" distL="0" distR="0" wp14:anchorId="332BBE39" wp14:editId="302D6022">
            <wp:extent cx="552478" cy="673135"/>
            <wp:effectExtent l="0" t="0" r="0" b="0"/>
            <wp:docPr id="701" name="Picture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t xml:space="preserve"> to go to the </w:t>
      </w:r>
      <w:r w:rsidRPr="00154549">
        <w:rPr>
          <w:rFonts w:ascii="Effra Light" w:eastAsia="Calibri" w:hAnsi="Effra Light"/>
          <w:i/>
          <w:iCs/>
          <w:color w:val="4C5458"/>
          <w:sz w:val="24"/>
          <w:szCs w:val="22"/>
          <w:lang w:eastAsia="en-US"/>
        </w:rPr>
        <w:t xml:space="preserve">Inventory </w:t>
      </w:r>
      <w:r>
        <w:rPr>
          <w:rFonts w:ascii="Effra Light" w:eastAsia="Calibri" w:hAnsi="Effra Light"/>
          <w:i/>
          <w:iCs/>
          <w:color w:val="4C5458"/>
          <w:sz w:val="24"/>
          <w:szCs w:val="22"/>
          <w:lang w:eastAsia="en-US"/>
        </w:rPr>
        <w:t xml:space="preserve">Management </w:t>
      </w:r>
      <w:r>
        <w:rPr>
          <w:rFonts w:ascii="Effra Light" w:eastAsia="Calibri" w:hAnsi="Effra Light"/>
          <w:color w:val="4C5458"/>
          <w:sz w:val="24"/>
          <w:szCs w:val="22"/>
          <w:lang w:eastAsia="en-US"/>
        </w:rPr>
        <w:t>screen</w:t>
      </w:r>
      <w:r w:rsidRPr="002C314D">
        <w:rPr>
          <w:rFonts w:ascii="Effra Light" w:eastAsia="Calibri" w:hAnsi="Effra Light"/>
          <w:color w:val="4C5458"/>
          <w:sz w:val="24"/>
          <w:szCs w:val="22"/>
          <w:lang w:eastAsia="en-US"/>
        </w:rPr>
        <w:t>.</w:t>
      </w:r>
    </w:p>
    <w:p w14:paraId="1E177582" w14:textId="77777777" w:rsidR="00E91AA1" w:rsidRDefault="00E91AA1" w:rsidP="00E91AA1">
      <w:pPr>
        <w:spacing w:after="200" w:line="259" w:lineRule="auto"/>
        <w:ind w:left="720"/>
        <w:contextualSpacing/>
        <w:rPr>
          <w:rFonts w:ascii="Effra Light" w:eastAsia="Calibri" w:hAnsi="Effra Light"/>
          <w:color w:val="4C5458"/>
          <w:sz w:val="24"/>
          <w:szCs w:val="22"/>
          <w:lang w:eastAsia="en-US"/>
        </w:rPr>
      </w:pPr>
    </w:p>
    <w:p w14:paraId="0503CBE1" w14:textId="77777777" w:rsidR="00E91AA1" w:rsidRDefault="00E91AA1" w:rsidP="00E91AA1">
      <w:pPr>
        <w:spacing w:after="20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14:paraId="7DB12D6F" w14:textId="77777777" w:rsidR="00E91AA1" w:rsidRPr="00976206" w:rsidRDefault="00E91AA1" w:rsidP="00E91AA1">
      <w:pPr>
        <w:rPr>
          <w:rFonts w:asciiTheme="minorHAnsi" w:hAnsiTheme="minorHAnsi" w:cstheme="minorHAnsi"/>
          <w:szCs w:val="22"/>
        </w:rPr>
      </w:pPr>
      <w:r w:rsidRPr="00CE618F">
        <w:rPr>
          <w:rFonts w:asciiTheme="minorHAnsi" w:hAnsiTheme="minorHAnsi" w:cstheme="minorHAnsi"/>
          <w:noProof/>
          <w:szCs w:val="22"/>
        </w:rPr>
        <w:lastRenderedPageBreak/>
        <w:drawing>
          <wp:inline distT="0" distB="0" distL="0" distR="0" wp14:anchorId="57CDC082" wp14:editId="0B5F11FF">
            <wp:extent cx="6400800" cy="2780030"/>
            <wp:effectExtent l="0" t="0" r="0" b="1270"/>
            <wp:docPr id="702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EC18" w14:textId="77777777" w:rsidR="00E91AA1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154549">
        <w:rPr>
          <w:rFonts w:ascii="Effra Light" w:hAnsi="Effra Light" w:cstheme="minorHAnsi"/>
          <w:b/>
          <w:bCs/>
        </w:rPr>
        <w:t>Tasks</w:t>
      </w:r>
      <w:r>
        <w:rPr>
          <w:rFonts w:ascii="Effra Light" w:hAnsi="Effra Light" w:cstheme="minorHAnsi"/>
        </w:rPr>
        <w:t xml:space="preserve"> icon </w:t>
      </w:r>
      <w:r w:rsidRPr="00154549">
        <w:rPr>
          <w:rFonts w:ascii="Effra Light" w:hAnsi="Effra Light" w:cstheme="minorHAnsi"/>
          <w:noProof/>
        </w:rPr>
        <w:drawing>
          <wp:inline distT="0" distB="0" distL="0" distR="0" wp14:anchorId="59422426" wp14:editId="5971AEB4">
            <wp:extent cx="323867" cy="304816"/>
            <wp:effectExtent l="0" t="0" r="0" b="0"/>
            <wp:docPr id="703" name="Picture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: </w:t>
      </w:r>
    </w:p>
    <w:p w14:paraId="69F6166E" w14:textId="77777777" w:rsidR="00E91AA1" w:rsidRPr="00341E92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In the </w:t>
      </w:r>
      <w:r>
        <w:rPr>
          <w:rFonts w:ascii="Effra Light" w:hAnsi="Effra Light" w:cstheme="minorHAnsi"/>
          <w:i/>
          <w:iCs/>
        </w:rPr>
        <w:t xml:space="preserve">Inventory </w:t>
      </w:r>
      <w:r>
        <w:rPr>
          <w:rFonts w:ascii="Effra Light" w:hAnsi="Effra Light" w:cstheme="minorHAnsi"/>
        </w:rPr>
        <w:t xml:space="preserve">section, select </w:t>
      </w:r>
      <w:r>
        <w:rPr>
          <w:rFonts w:ascii="Effra Light" w:hAnsi="Effra Light" w:cstheme="minorHAnsi"/>
          <w:b/>
          <w:bCs/>
        </w:rPr>
        <w:t xml:space="preserve">Create Miscellaneous Transaction </w:t>
      </w:r>
      <w:r w:rsidRPr="00251ACE">
        <w:rPr>
          <w:rFonts w:ascii="Effra Light" w:hAnsi="Effra Light" w:cstheme="minorHAnsi"/>
          <w:b/>
          <w:bCs/>
          <w:noProof/>
        </w:rPr>
        <w:drawing>
          <wp:inline distT="0" distB="0" distL="0" distR="0" wp14:anchorId="7948149E" wp14:editId="5D4BDA72">
            <wp:extent cx="1505027" cy="139707"/>
            <wp:effectExtent l="0" t="0" r="0" b="0"/>
            <wp:docPr id="704" name="Picture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go to the </w:t>
      </w:r>
      <w:r>
        <w:rPr>
          <w:rFonts w:ascii="Effra Light" w:hAnsi="Effra Light" w:cstheme="minorHAnsi"/>
          <w:i/>
          <w:iCs/>
        </w:rPr>
        <w:t xml:space="preserve">Create Miscellaneous Transaction </w:t>
      </w:r>
      <w:r w:rsidRPr="00341E92">
        <w:rPr>
          <w:rFonts w:ascii="Effra Light" w:hAnsi="Effra Light" w:cstheme="minorHAnsi"/>
        </w:rPr>
        <w:t>screen.</w:t>
      </w:r>
    </w:p>
    <w:p w14:paraId="20C75F44" w14:textId="77777777" w:rsidR="00E91AA1" w:rsidRDefault="00E91AA1" w:rsidP="00E91AA1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42083ABB" wp14:editId="50C1E050">
            <wp:extent cx="474369" cy="385109"/>
            <wp:effectExtent l="0" t="0" r="1905" b="0"/>
            <wp:docPr id="705" name="Picture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A </w:t>
      </w:r>
      <w:r w:rsidRPr="00154549">
        <w:rPr>
          <w:rFonts w:ascii="Effra Light" w:eastAsia="Calibri" w:hAnsi="Effra Light"/>
          <w:i/>
          <w:iCs/>
          <w:color w:val="4C5458"/>
          <w:szCs w:val="22"/>
        </w:rPr>
        <w:t>Select Organization</w:t>
      </w:r>
      <w:r>
        <w:rPr>
          <w:rFonts w:ascii="Effra Light" w:eastAsia="Calibri" w:hAnsi="Effra Light"/>
          <w:color w:val="4C5458"/>
          <w:szCs w:val="22"/>
        </w:rPr>
        <w:t xml:space="preserve"> window may display once you access the </w:t>
      </w:r>
      <w:r>
        <w:rPr>
          <w:rFonts w:ascii="Effra Light" w:eastAsia="Calibri" w:hAnsi="Effra Light"/>
          <w:i/>
          <w:iCs/>
          <w:color w:val="4C5458"/>
          <w:szCs w:val="22"/>
        </w:rPr>
        <w:t xml:space="preserve">Create Miscellaneous Transaction </w:t>
      </w:r>
      <w:r>
        <w:rPr>
          <w:rFonts w:ascii="Effra Light" w:eastAsia="Calibri" w:hAnsi="Effra Light"/>
          <w:color w:val="4C5458"/>
          <w:szCs w:val="22"/>
        </w:rPr>
        <w:t xml:space="preserve">screen. Enter the appropriate </w:t>
      </w:r>
      <w:r>
        <w:rPr>
          <w:rFonts w:ascii="Effra Light" w:eastAsia="Calibri" w:hAnsi="Effra Light"/>
          <w:b/>
          <w:bCs/>
          <w:color w:val="4C5458"/>
          <w:szCs w:val="22"/>
        </w:rPr>
        <w:t>4 digit code (e.g. CBAY)</w:t>
      </w:r>
      <w:r>
        <w:rPr>
          <w:rFonts w:ascii="Effra Light" w:eastAsia="Calibri" w:hAnsi="Effra Light"/>
          <w:color w:val="4C5458"/>
          <w:szCs w:val="22"/>
        </w:rPr>
        <w:t xml:space="preserve"> in the </w:t>
      </w:r>
      <w:r w:rsidRPr="003C4E59">
        <w:rPr>
          <w:rFonts w:ascii="Effra Light" w:eastAsia="Calibri" w:hAnsi="Effra Light"/>
          <w:b/>
          <w:bCs/>
          <w:color w:val="4C5458"/>
          <w:szCs w:val="22"/>
        </w:rPr>
        <w:t>Organization</w:t>
      </w:r>
      <w:r>
        <w:rPr>
          <w:rFonts w:ascii="Effra Light" w:eastAsia="Calibri" w:hAnsi="Effra Light"/>
          <w:color w:val="4C5458"/>
          <w:szCs w:val="22"/>
        </w:rPr>
        <w:t xml:space="preserve"> field and click the </w:t>
      </w:r>
      <w:r w:rsidRPr="003C4E59">
        <w:rPr>
          <w:rFonts w:ascii="Effra Light" w:eastAsia="Calibri" w:hAnsi="Effra Light"/>
          <w:b/>
          <w:bCs/>
          <w:color w:val="4C5458"/>
          <w:szCs w:val="22"/>
        </w:rPr>
        <w:t>OK</w:t>
      </w:r>
      <w:r>
        <w:rPr>
          <w:rFonts w:ascii="Effra Light" w:eastAsia="Calibri" w:hAnsi="Effra Light"/>
          <w:color w:val="4C5458"/>
          <w:szCs w:val="22"/>
        </w:rPr>
        <w:t xml:space="preserve"> button </w:t>
      </w:r>
      <w:r w:rsidRPr="003C4E59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38C748BC" wp14:editId="503E2ECF">
            <wp:extent cx="279400" cy="279400"/>
            <wp:effectExtent l="0" t="0" r="6350" b="6350"/>
            <wp:docPr id="706" name="Picture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416" cy="27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to continue.</w:t>
      </w:r>
    </w:p>
    <w:p w14:paraId="1B9E7D5C" w14:textId="77777777" w:rsidR="00E91AA1" w:rsidRDefault="00E91AA1" w:rsidP="00E91AA1">
      <w:pPr>
        <w:spacing w:after="200" w:line="276" w:lineRule="auto"/>
        <w:rPr>
          <w:rFonts w:ascii="Calibri" w:eastAsiaTheme="minorHAnsi" w:hAnsi="Calibri" w:cstheme="minorBidi"/>
          <w:noProof/>
          <w:sz w:val="24"/>
          <w:lang w:eastAsia="en-US"/>
        </w:rPr>
      </w:pPr>
      <w:r>
        <w:rPr>
          <w:noProof/>
        </w:rPr>
        <w:br w:type="page"/>
      </w:r>
    </w:p>
    <w:p w14:paraId="2A3BFB1B" w14:textId="77777777" w:rsidR="00E91AA1" w:rsidRPr="001B25F4" w:rsidRDefault="00E91AA1" w:rsidP="00E91AA1">
      <w:p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E80AC9">
        <w:rPr>
          <w:rFonts w:ascii="Effra Light" w:eastAsia="Calibri" w:hAnsi="Effra Light"/>
          <w:noProof/>
          <w:color w:val="4C5458"/>
          <w:szCs w:val="22"/>
        </w:rPr>
        <w:lastRenderedPageBreak/>
        <w:drawing>
          <wp:inline distT="0" distB="0" distL="0" distR="0" wp14:anchorId="7C96A538" wp14:editId="3A4D565F">
            <wp:extent cx="6400800" cy="2553335"/>
            <wp:effectExtent l="0" t="0" r="0" b="0"/>
            <wp:docPr id="707" name="Picture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F5A0" w14:textId="77777777" w:rsidR="00E91AA1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In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Type</w:t>
      </w:r>
      <w:r>
        <w:rPr>
          <w:rFonts w:ascii="Effra Light" w:eastAsia="Calibri" w:hAnsi="Effra Light"/>
          <w:color w:val="4C5458"/>
          <w:szCs w:val="22"/>
        </w:rPr>
        <w:t xml:space="preserve"> field, click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drop-down arrow</w:t>
      </w:r>
      <w:r>
        <w:rPr>
          <w:rFonts w:ascii="Effra Light" w:eastAsia="Calibri" w:hAnsi="Effra Light"/>
          <w:color w:val="4C5458"/>
          <w:szCs w:val="22"/>
        </w:rPr>
        <w:t xml:space="preserve"> </w:t>
      </w:r>
      <w:r w:rsidRPr="001B25F4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43F74C42" wp14:editId="01356057">
            <wp:extent cx="2254366" cy="285765"/>
            <wp:effectExtent l="0" t="0" r="0" b="0"/>
            <wp:docPr id="708" name="Picture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 and select </w:t>
      </w:r>
      <w:r>
        <w:rPr>
          <w:rFonts w:ascii="Effra Light" w:eastAsia="Calibri" w:hAnsi="Effra Light"/>
          <w:b/>
          <w:bCs/>
          <w:color w:val="4C5458"/>
          <w:szCs w:val="22"/>
        </w:rPr>
        <w:t>Account Alias Issue</w:t>
      </w:r>
      <w:r>
        <w:rPr>
          <w:rFonts w:ascii="Effra Light" w:eastAsia="Calibri" w:hAnsi="Effra Light"/>
          <w:color w:val="4C5458"/>
          <w:szCs w:val="22"/>
        </w:rPr>
        <w:t>.</w:t>
      </w:r>
    </w:p>
    <w:p w14:paraId="2407EB85" w14:textId="77777777" w:rsidR="00E91AA1" w:rsidRPr="001B25F4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In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Use Current Item Cost</w:t>
      </w:r>
      <w:r>
        <w:rPr>
          <w:rFonts w:ascii="Effra Light" w:eastAsia="Calibri" w:hAnsi="Effra Light"/>
          <w:color w:val="4C5458"/>
          <w:szCs w:val="22"/>
        </w:rPr>
        <w:t xml:space="preserve"> field, click the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drop-down arrow</w:t>
      </w:r>
      <w:r>
        <w:rPr>
          <w:rFonts w:ascii="Effra Light" w:eastAsia="Calibri" w:hAnsi="Effra Light"/>
          <w:color w:val="4C5458"/>
          <w:szCs w:val="22"/>
        </w:rPr>
        <w:t xml:space="preserve"> </w:t>
      </w:r>
      <w:r w:rsidRPr="001B25F4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77BD8D58" wp14:editId="3DE45B76">
            <wp:extent cx="1263715" cy="323867"/>
            <wp:effectExtent l="0" t="0" r="0" b="0"/>
            <wp:docPr id="709" name="Picture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and select </w:t>
      </w:r>
      <w:r w:rsidRPr="001B25F4">
        <w:rPr>
          <w:rFonts w:ascii="Effra Light" w:eastAsia="Calibri" w:hAnsi="Effra Light"/>
          <w:b/>
          <w:bCs/>
          <w:color w:val="4C5458"/>
          <w:szCs w:val="22"/>
        </w:rPr>
        <w:t>Yes</w:t>
      </w:r>
      <w:r>
        <w:rPr>
          <w:rFonts w:ascii="Effra Light" w:eastAsia="Calibri" w:hAnsi="Effra Light"/>
          <w:b/>
          <w:bCs/>
          <w:color w:val="4C5458"/>
          <w:szCs w:val="22"/>
        </w:rPr>
        <w:t>.</w:t>
      </w:r>
    </w:p>
    <w:p w14:paraId="5EE31279" w14:textId="6C95B7B5" w:rsidR="00E91AA1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1B25F4">
        <w:rPr>
          <w:rFonts w:ascii="Effra Light" w:eastAsia="Calibri" w:hAnsi="Effra Light"/>
          <w:color w:val="4C5458"/>
          <w:szCs w:val="22"/>
        </w:rPr>
        <w:t>In the</w:t>
      </w:r>
      <w:r>
        <w:rPr>
          <w:rFonts w:ascii="Effra Light" w:eastAsia="Calibri" w:hAnsi="Effra Light"/>
          <w:b/>
          <w:bCs/>
          <w:color w:val="4C5458"/>
          <w:szCs w:val="22"/>
        </w:rPr>
        <w:t xml:space="preserve"> Source </w:t>
      </w:r>
      <w:r w:rsidRPr="001B25F4">
        <w:rPr>
          <w:rFonts w:ascii="Effra Light" w:eastAsia="Calibri" w:hAnsi="Effra Light"/>
          <w:color w:val="4C5458"/>
          <w:szCs w:val="22"/>
        </w:rPr>
        <w:t>field,</w:t>
      </w:r>
      <w:r>
        <w:rPr>
          <w:rFonts w:ascii="Effra Light" w:eastAsia="Calibri" w:hAnsi="Effra Light"/>
          <w:b/>
          <w:bCs/>
          <w:color w:val="4C5458"/>
          <w:szCs w:val="22"/>
        </w:rPr>
        <w:t xml:space="preserve"> </w:t>
      </w:r>
      <w:r w:rsidRPr="001B25F4">
        <w:rPr>
          <w:rFonts w:ascii="Effra Light" w:eastAsia="Calibri" w:hAnsi="Effra Light"/>
          <w:b/>
          <w:bCs/>
          <w:noProof/>
          <w:color w:val="4C5458"/>
          <w:szCs w:val="22"/>
        </w:rPr>
        <w:drawing>
          <wp:inline distT="0" distB="0" distL="0" distR="0" wp14:anchorId="7C9591DC" wp14:editId="11099684">
            <wp:extent cx="2349621" cy="292115"/>
            <wp:effectExtent l="0" t="0" r="0" b="0"/>
            <wp:docPr id="710" name="Picture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5F4">
        <w:rPr>
          <w:rFonts w:ascii="Effra Light" w:eastAsia="Calibri" w:hAnsi="Effra Light"/>
          <w:color w:val="4C5458"/>
          <w:szCs w:val="22"/>
        </w:rPr>
        <w:t>type</w:t>
      </w:r>
      <w:r>
        <w:rPr>
          <w:rFonts w:ascii="Effra Light" w:eastAsia="Calibri" w:hAnsi="Effra Light"/>
          <w:color w:val="4C5458"/>
          <w:szCs w:val="22"/>
        </w:rPr>
        <w:t xml:space="preserve">: </w:t>
      </w:r>
      <w:r w:rsidRPr="00460ACD">
        <w:rPr>
          <w:rFonts w:ascii="Effra Light" w:eastAsia="Calibri" w:hAnsi="Effra Light"/>
          <w:b/>
          <w:bCs/>
          <w:color w:val="4C5458"/>
          <w:szCs w:val="22"/>
        </w:rPr>
        <w:t xml:space="preserve">4-digit code </w:t>
      </w:r>
      <w:r w:rsidR="00F368DC">
        <w:rPr>
          <w:rFonts w:ascii="Effra Light" w:eastAsia="Calibri" w:hAnsi="Effra Light"/>
          <w:b/>
          <w:bCs/>
          <w:color w:val="4C5458"/>
          <w:szCs w:val="22"/>
        </w:rPr>
        <w:t>Third</w:t>
      </w:r>
      <w:r w:rsidR="00F21C7A">
        <w:rPr>
          <w:rFonts w:ascii="Effra Light" w:eastAsia="Calibri" w:hAnsi="Effra Light"/>
          <w:b/>
          <w:bCs/>
          <w:color w:val="4C5458"/>
          <w:szCs w:val="22"/>
        </w:rPr>
        <w:t>-</w:t>
      </w:r>
      <w:r w:rsidR="00F368DC">
        <w:rPr>
          <w:rFonts w:ascii="Effra Light" w:eastAsia="Calibri" w:hAnsi="Effra Light"/>
          <w:b/>
          <w:bCs/>
          <w:color w:val="4C5458"/>
          <w:szCs w:val="22"/>
        </w:rPr>
        <w:t>Party Sale</w:t>
      </w:r>
      <w:r>
        <w:rPr>
          <w:rFonts w:ascii="Effra Light" w:eastAsia="Calibri" w:hAnsi="Effra Light"/>
          <w:color w:val="4C5458"/>
          <w:szCs w:val="22"/>
        </w:rPr>
        <w:t xml:space="preserve"> (e.g. CXXXX </w:t>
      </w:r>
      <w:r w:rsidR="00F368DC">
        <w:rPr>
          <w:rFonts w:ascii="Effra Light" w:eastAsia="Calibri" w:hAnsi="Effra Light"/>
          <w:color w:val="4C5458"/>
          <w:szCs w:val="22"/>
        </w:rPr>
        <w:t>Third</w:t>
      </w:r>
      <w:r w:rsidR="00F21C7A">
        <w:rPr>
          <w:rFonts w:ascii="Effra Light" w:eastAsia="Calibri" w:hAnsi="Effra Light"/>
          <w:color w:val="4C5458"/>
          <w:szCs w:val="22"/>
        </w:rPr>
        <w:t>-</w:t>
      </w:r>
      <w:r w:rsidR="00F368DC">
        <w:rPr>
          <w:rFonts w:ascii="Effra Light" w:eastAsia="Calibri" w:hAnsi="Effra Light"/>
          <w:color w:val="4C5458"/>
          <w:szCs w:val="22"/>
        </w:rPr>
        <w:t>Party Sale</w:t>
      </w:r>
      <w:r>
        <w:rPr>
          <w:rFonts w:ascii="Effra Light" w:eastAsia="Calibri" w:hAnsi="Effra Light"/>
          <w:color w:val="4C5458"/>
          <w:szCs w:val="22"/>
        </w:rPr>
        <w:t>).</w:t>
      </w:r>
    </w:p>
    <w:p w14:paraId="48489EE6" w14:textId="77777777" w:rsidR="00E91AA1" w:rsidRPr="001B25F4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Click the </w:t>
      </w:r>
      <w:r w:rsidRPr="00460ACD">
        <w:rPr>
          <w:rFonts w:ascii="Effra Light" w:eastAsia="Calibri" w:hAnsi="Effra Light"/>
          <w:b/>
          <w:bCs/>
          <w:color w:val="4C5458"/>
          <w:szCs w:val="22"/>
        </w:rPr>
        <w:t>Select: Source</w:t>
      </w:r>
      <w:r>
        <w:rPr>
          <w:rFonts w:ascii="Effra Light" w:eastAsia="Calibri" w:hAnsi="Effra Light"/>
          <w:color w:val="4C5458"/>
          <w:szCs w:val="22"/>
        </w:rPr>
        <w:t xml:space="preserve"> icon </w:t>
      </w:r>
      <w:r w:rsidRPr="00460ACD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37E00784" wp14:editId="288D2A52">
            <wp:extent cx="196860" cy="247663"/>
            <wp:effectExtent l="0" t="0" r="0" b="0"/>
            <wp:docPr id="711" name="Picture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860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eastAsia="Calibri" w:hAnsi="Effra Light"/>
          <w:color w:val="4C5458"/>
          <w:szCs w:val="22"/>
        </w:rPr>
        <w:t xml:space="preserve">to display the </w:t>
      </w:r>
      <w:r w:rsidRPr="00460ACD">
        <w:rPr>
          <w:rFonts w:ascii="Effra Light" w:eastAsia="Calibri" w:hAnsi="Effra Light"/>
          <w:i/>
          <w:iCs/>
          <w:color w:val="4C5458"/>
          <w:szCs w:val="22"/>
        </w:rPr>
        <w:t>Source</w:t>
      </w:r>
      <w:r>
        <w:rPr>
          <w:rFonts w:ascii="Effra Light" w:eastAsia="Calibri" w:hAnsi="Effra Light"/>
          <w:color w:val="4C5458"/>
          <w:szCs w:val="22"/>
        </w:rPr>
        <w:t xml:space="preserve"> window.</w:t>
      </w:r>
    </w:p>
    <w:p w14:paraId="2504A976" w14:textId="77777777" w:rsidR="00E91AA1" w:rsidRPr="00460ACD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4E06C5">
        <w:rPr>
          <w:rFonts w:ascii="Effra Light" w:hAnsi="Effra Light" w:cstheme="minorHAnsi"/>
          <w:b/>
          <w:bCs/>
        </w:rPr>
        <w:t>Search</w:t>
      </w:r>
      <w:r>
        <w:rPr>
          <w:rFonts w:ascii="Effra Light" w:hAnsi="Effra Light" w:cstheme="minorHAnsi"/>
        </w:rPr>
        <w:t xml:space="preserve"> button </w:t>
      </w:r>
      <w:r w:rsidRPr="000F61E4">
        <w:rPr>
          <w:rFonts w:ascii="Effra Light" w:hAnsi="Effra Light" w:cstheme="minorHAnsi"/>
          <w:noProof/>
        </w:rPr>
        <w:drawing>
          <wp:inline distT="0" distB="0" distL="0" distR="0" wp14:anchorId="4A9D5DAF" wp14:editId="121FF0DF">
            <wp:extent cx="577880" cy="285765"/>
            <wp:effectExtent l="0" t="0" r="0" b="0"/>
            <wp:docPr id="712" name="Picture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880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>.</w:t>
      </w:r>
    </w:p>
    <w:p w14:paraId="3EE5C76B" w14:textId="77777777" w:rsidR="00E91AA1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460ACD">
        <w:rPr>
          <w:rFonts w:ascii="Effra Light" w:hAnsi="Effra Light" w:cstheme="minorHAnsi"/>
          <w:b/>
          <w:bCs/>
        </w:rPr>
        <w:t>O</w:t>
      </w:r>
      <w:r w:rsidRPr="00460ACD">
        <w:rPr>
          <w:rFonts w:ascii="Effra Light" w:hAnsi="Effra Light" w:cstheme="minorHAnsi"/>
          <w:b/>
          <w:bCs/>
          <w:u w:val="single"/>
        </w:rPr>
        <w:t>K</w:t>
      </w:r>
      <w:r w:rsidRPr="00460ACD">
        <w:rPr>
          <w:rFonts w:ascii="Effra Light" w:hAnsi="Effra Light" w:cstheme="minorHAnsi"/>
          <w:u w:val="single"/>
        </w:rPr>
        <w:t xml:space="preserve"> </w:t>
      </w:r>
      <w:r>
        <w:rPr>
          <w:rFonts w:ascii="Effra Light" w:hAnsi="Effra Light" w:cstheme="minorHAnsi"/>
        </w:rPr>
        <w:t xml:space="preserve">button </w:t>
      </w:r>
      <w:r w:rsidRPr="00460ACD">
        <w:rPr>
          <w:rFonts w:ascii="Effra Light" w:hAnsi="Effra Light" w:cstheme="minorHAnsi"/>
          <w:noProof/>
        </w:rPr>
        <w:drawing>
          <wp:inline distT="0" distB="0" distL="0" distR="0" wp14:anchorId="6E685CDF" wp14:editId="34BFCA41">
            <wp:extent cx="273064" cy="254013"/>
            <wp:effectExtent l="0" t="0" r="0" b="0"/>
            <wp:docPr id="713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return to the </w:t>
      </w:r>
      <w:r w:rsidRPr="00460ACD">
        <w:rPr>
          <w:rFonts w:ascii="Effra Light" w:hAnsi="Effra Light" w:cstheme="minorHAnsi"/>
          <w:i/>
          <w:iCs/>
        </w:rPr>
        <w:t>Create Miscellaneous Transaction</w:t>
      </w:r>
      <w:r>
        <w:rPr>
          <w:rFonts w:ascii="Effra Light" w:hAnsi="Effra Light" w:cstheme="minorHAnsi"/>
        </w:rPr>
        <w:t xml:space="preserve"> screen. </w:t>
      </w:r>
    </w:p>
    <w:p w14:paraId="10202C84" w14:textId="65A6C840" w:rsidR="00E91AA1" w:rsidRDefault="00E91AA1" w:rsidP="00E91AA1">
      <w:pPr>
        <w:spacing w:after="200" w:line="276" w:lineRule="auto"/>
        <w:rPr>
          <w:rFonts w:ascii="Effra Light" w:hAnsi="Effra Light"/>
          <w:color w:val="4C5458"/>
          <w:sz w:val="31"/>
          <w:szCs w:val="31"/>
          <w:lang w:eastAsia="en-US"/>
        </w:rPr>
      </w:pPr>
      <w:r>
        <w:rPr>
          <w:rFonts w:ascii="Effra Light" w:hAnsi="Effra Light"/>
          <w:color w:val="4C5458"/>
          <w:sz w:val="31"/>
          <w:szCs w:val="31"/>
          <w:lang w:eastAsia="en-US"/>
        </w:rPr>
        <w:br w:type="page"/>
      </w:r>
      <w:r w:rsidR="00106D97" w:rsidRPr="00106D97">
        <w:rPr>
          <w:rFonts w:ascii="Effra Light" w:hAnsi="Effra Light"/>
          <w:noProof/>
          <w:color w:val="4C5458"/>
          <w:sz w:val="31"/>
          <w:szCs w:val="31"/>
          <w:lang w:eastAsia="en-US"/>
        </w:rPr>
        <w:lastRenderedPageBreak/>
        <w:drawing>
          <wp:inline distT="0" distB="0" distL="0" distR="0" wp14:anchorId="4A5D21B5" wp14:editId="1C0ECAEA">
            <wp:extent cx="6400800" cy="2594610"/>
            <wp:effectExtent l="0" t="0" r="0" b="0"/>
            <wp:docPr id="725" name="Pictur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72DC" w14:textId="77777777" w:rsidR="00E91AA1" w:rsidRPr="008750B8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In the </w:t>
      </w:r>
      <w:r w:rsidRPr="00231A89">
        <w:rPr>
          <w:rFonts w:ascii="Effra Light" w:hAnsi="Effra Light" w:cstheme="minorHAnsi"/>
          <w:i/>
          <w:iCs/>
        </w:rPr>
        <w:t>Transaction Lines</w:t>
      </w:r>
      <w:r>
        <w:rPr>
          <w:rFonts w:ascii="Effra Light" w:hAnsi="Effra Light" w:cstheme="minorHAnsi"/>
        </w:rPr>
        <w:t xml:space="preserve"> section, select the </w:t>
      </w:r>
      <w:r w:rsidRPr="00231A89">
        <w:rPr>
          <w:rFonts w:ascii="Effra Light" w:hAnsi="Effra Light" w:cstheme="minorHAnsi"/>
          <w:b/>
          <w:bCs/>
        </w:rPr>
        <w:t>Add</w:t>
      </w:r>
      <w:r>
        <w:rPr>
          <w:rFonts w:ascii="Effra Light" w:hAnsi="Effra Light" w:cstheme="minorHAnsi"/>
        </w:rPr>
        <w:t xml:space="preserve"> icon </w:t>
      </w:r>
      <w:r w:rsidRPr="00231A89">
        <w:rPr>
          <w:rFonts w:ascii="Effra Light" w:hAnsi="Effra Light" w:cstheme="minorHAnsi"/>
          <w:noProof/>
        </w:rPr>
        <w:drawing>
          <wp:inline distT="0" distB="0" distL="0" distR="0" wp14:anchorId="565F0860" wp14:editId="16D1392D">
            <wp:extent cx="158758" cy="158758"/>
            <wp:effectExtent l="0" t="0" r="0" b="0"/>
            <wp:docPr id="715" name="Picture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add a line item.</w:t>
      </w:r>
    </w:p>
    <w:p w14:paraId="6389A8DE" w14:textId="77777777" w:rsidR="00E272F4" w:rsidRDefault="00E272F4" w:rsidP="00E272F4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52DAB086" wp14:editId="2AB2DBE6">
            <wp:extent cx="474369" cy="385109"/>
            <wp:effectExtent l="0" t="0" r="1905" b="0"/>
            <wp:docPr id="726" name="Pictur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145C">
        <w:t xml:space="preserve"> </w:t>
      </w:r>
      <w:r>
        <w:rPr>
          <w:rFonts w:ascii="Effra Light" w:eastAsia="Calibri" w:hAnsi="Effra Light"/>
          <w:color w:val="4C5458"/>
          <w:szCs w:val="22"/>
        </w:rPr>
        <w:t xml:space="preserve">Is it recommended that you add the </w:t>
      </w:r>
      <w:r w:rsidRPr="000904E1">
        <w:rPr>
          <w:rFonts w:ascii="Effra Light" w:eastAsia="Calibri" w:hAnsi="Effra Light"/>
          <w:b/>
          <w:bCs/>
          <w:color w:val="4C5458"/>
          <w:szCs w:val="22"/>
        </w:rPr>
        <w:t>Item Description</w:t>
      </w:r>
      <w:r>
        <w:rPr>
          <w:rFonts w:ascii="Effra Light" w:eastAsia="Calibri" w:hAnsi="Effra Light"/>
          <w:color w:val="4C5458"/>
          <w:szCs w:val="22"/>
        </w:rPr>
        <w:t xml:space="preserve"> column to your transaction. To add the </w:t>
      </w:r>
      <w:r w:rsidRPr="000904E1">
        <w:rPr>
          <w:rFonts w:ascii="Effra Light" w:eastAsia="Calibri" w:hAnsi="Effra Light"/>
          <w:b/>
          <w:bCs/>
          <w:color w:val="4C5458"/>
          <w:szCs w:val="22"/>
        </w:rPr>
        <w:t>Item Description</w:t>
      </w:r>
      <w:r>
        <w:rPr>
          <w:rFonts w:ascii="Effra Light" w:eastAsia="Calibri" w:hAnsi="Effra Light"/>
          <w:color w:val="4C5458"/>
          <w:szCs w:val="22"/>
        </w:rPr>
        <w:t xml:space="preserve"> column:</w:t>
      </w:r>
    </w:p>
    <w:p w14:paraId="33203853" w14:textId="77777777" w:rsidR="00E272F4" w:rsidRDefault="00E272F4" w:rsidP="00E272F4">
      <w:pPr>
        <w:pStyle w:val="ListParagraph"/>
        <w:numPr>
          <w:ilvl w:val="0"/>
          <w:numId w:val="39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Click the </w:t>
      </w:r>
      <w:r w:rsidRPr="001F1DBC">
        <w:rPr>
          <w:rFonts w:ascii="Effra Light" w:eastAsia="Calibri" w:hAnsi="Effra Light"/>
          <w:b/>
          <w:bCs/>
          <w:color w:val="4C5458"/>
          <w:szCs w:val="22"/>
        </w:rPr>
        <w:t>View drop-down</w:t>
      </w:r>
      <w:r>
        <w:rPr>
          <w:rFonts w:ascii="Effra Light" w:eastAsia="Calibri" w:hAnsi="Effra Light"/>
          <w:color w:val="4C5458"/>
          <w:szCs w:val="22"/>
        </w:rPr>
        <w:t xml:space="preserve"> arrow </w:t>
      </w:r>
      <w:r w:rsidRPr="001F1DBC">
        <w:rPr>
          <w:rFonts w:ascii="Effra Light" w:eastAsia="Calibri" w:hAnsi="Effra Light"/>
          <w:noProof/>
          <w:color w:val="4C5458"/>
          <w:szCs w:val="22"/>
        </w:rPr>
        <w:drawing>
          <wp:inline distT="0" distB="0" distL="0" distR="0" wp14:anchorId="2AAACA84" wp14:editId="7527FA20">
            <wp:extent cx="361969" cy="139707"/>
            <wp:effectExtent l="0" t="0" r="0" b="0"/>
            <wp:docPr id="727" name="Picture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69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934D" w14:textId="77777777" w:rsidR="00E272F4" w:rsidRDefault="00E272F4" w:rsidP="00E272F4">
      <w:pPr>
        <w:pStyle w:val="ListParagraph"/>
        <w:numPr>
          <w:ilvl w:val="0"/>
          <w:numId w:val="39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Select </w:t>
      </w:r>
      <w:r w:rsidRPr="00E14708">
        <w:rPr>
          <w:rFonts w:ascii="Effra Light" w:eastAsia="Calibri" w:hAnsi="Effra Light"/>
          <w:b/>
          <w:bCs/>
          <w:color w:val="4C5458"/>
          <w:szCs w:val="22"/>
        </w:rPr>
        <w:t>Columns</w:t>
      </w:r>
    </w:p>
    <w:p w14:paraId="67A8F84B" w14:textId="77777777" w:rsidR="00E272F4" w:rsidRPr="003850FF" w:rsidRDefault="00E272F4" w:rsidP="00E272F4">
      <w:pPr>
        <w:pStyle w:val="ListParagraph"/>
        <w:numPr>
          <w:ilvl w:val="0"/>
          <w:numId w:val="39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eastAsia="Calibri" w:hAnsi="Effra Light"/>
          <w:color w:val="4C5458"/>
          <w:szCs w:val="22"/>
        </w:rPr>
        <w:t xml:space="preserve">Scroll to the bottom of the list and select </w:t>
      </w:r>
      <w:r w:rsidRPr="00100690">
        <w:rPr>
          <w:rFonts w:ascii="Effra Light" w:eastAsia="Calibri" w:hAnsi="Effra Light"/>
          <w:b/>
          <w:bCs/>
          <w:color w:val="4C5458"/>
          <w:szCs w:val="22"/>
        </w:rPr>
        <w:t>Item Description</w:t>
      </w:r>
    </w:p>
    <w:p w14:paraId="54035A67" w14:textId="77777777" w:rsidR="003850FF" w:rsidRDefault="003850FF" w:rsidP="003850FF">
      <w:pPr>
        <w:pStyle w:val="ListParagraph"/>
        <w:spacing w:after="200" w:line="259" w:lineRule="auto"/>
        <w:ind w:left="2160"/>
        <w:rPr>
          <w:rFonts w:ascii="Effra Light" w:eastAsia="Calibri" w:hAnsi="Effra Light"/>
          <w:color w:val="4C5458"/>
          <w:szCs w:val="22"/>
        </w:rPr>
      </w:pPr>
    </w:p>
    <w:p w14:paraId="55A0FA97" w14:textId="56E45A6D" w:rsidR="003850FF" w:rsidRPr="003850FF" w:rsidRDefault="003850FF" w:rsidP="00E272F4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Enter the </w:t>
      </w:r>
      <w:r w:rsidRPr="008750B8">
        <w:rPr>
          <w:rFonts w:ascii="Effra Light" w:hAnsi="Effra Light" w:cstheme="minorHAnsi"/>
          <w:b/>
          <w:bCs/>
        </w:rPr>
        <w:t>Item number</w:t>
      </w:r>
      <w:r>
        <w:rPr>
          <w:rFonts w:ascii="Effra Light" w:hAnsi="Effra Light" w:cstheme="minorHAnsi"/>
        </w:rPr>
        <w:t xml:space="preserve"> in the </w:t>
      </w:r>
      <w:r w:rsidRPr="008750B8">
        <w:rPr>
          <w:rFonts w:ascii="Effra Light" w:hAnsi="Effra Light" w:cstheme="minorHAnsi"/>
          <w:b/>
          <w:bCs/>
        </w:rPr>
        <w:t>Item</w:t>
      </w:r>
      <w:r>
        <w:rPr>
          <w:rFonts w:ascii="Effra Light" w:hAnsi="Effra Light" w:cstheme="minorHAnsi"/>
        </w:rPr>
        <w:t xml:space="preserve"> field</w:t>
      </w:r>
    </w:p>
    <w:p w14:paraId="15D7C20A" w14:textId="6AAEF95B" w:rsidR="00891A52" w:rsidRPr="00891A52" w:rsidRDefault="00891A52" w:rsidP="00E272F4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CC6D9E">
        <w:rPr>
          <w:rFonts w:ascii="Effra Light" w:hAnsi="Effra Light" w:cstheme="minorHAnsi"/>
          <w:b/>
          <w:bCs/>
        </w:rPr>
        <w:t>drop-down arrow</w:t>
      </w:r>
      <w:r>
        <w:rPr>
          <w:rFonts w:ascii="Effra Light" w:hAnsi="Effra Light" w:cstheme="minorHAnsi"/>
          <w:b/>
          <w:bCs/>
        </w:rPr>
        <w:t xml:space="preserve"> </w:t>
      </w:r>
      <w:r w:rsidRPr="00CC6D9E">
        <w:rPr>
          <w:rFonts w:ascii="Effra Light" w:hAnsi="Effra Light" w:cstheme="minorHAnsi"/>
          <w:b/>
          <w:bCs/>
          <w:noProof/>
        </w:rPr>
        <w:drawing>
          <wp:inline distT="0" distB="0" distL="0" distR="0" wp14:anchorId="4EED46A1" wp14:editId="7FBB707E">
            <wp:extent cx="234962" cy="247663"/>
            <wp:effectExtent l="0" t="0" r="0" b="0"/>
            <wp:docPr id="731" name="Picture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962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in the </w:t>
      </w:r>
      <w:r w:rsidRPr="00CC6D9E">
        <w:rPr>
          <w:rFonts w:ascii="Effra Light" w:hAnsi="Effra Light" w:cstheme="minorHAnsi"/>
          <w:b/>
          <w:bCs/>
        </w:rPr>
        <w:t>Subinventory</w:t>
      </w:r>
      <w:r>
        <w:rPr>
          <w:rFonts w:ascii="Effra Light" w:hAnsi="Effra Light" w:cstheme="minorHAnsi"/>
        </w:rPr>
        <w:t xml:space="preserve"> field and select </w:t>
      </w:r>
      <w:r w:rsidRPr="00CC6D9E">
        <w:rPr>
          <w:rFonts w:ascii="Effra Light" w:hAnsi="Effra Light" w:cstheme="minorHAnsi"/>
          <w:b/>
          <w:bCs/>
        </w:rPr>
        <w:t>MAIN or AVA</w:t>
      </w:r>
    </w:p>
    <w:p w14:paraId="6AA690FB" w14:textId="38C818CF" w:rsidR="00891A52" w:rsidRPr="003850FF" w:rsidRDefault="00891A52" w:rsidP="003850FF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in the </w:t>
      </w:r>
      <w:r w:rsidRPr="00CC6D9E">
        <w:rPr>
          <w:rFonts w:ascii="Effra Light" w:hAnsi="Effra Light" w:cstheme="minorHAnsi"/>
          <w:b/>
          <w:bCs/>
        </w:rPr>
        <w:t>Quantity</w:t>
      </w:r>
      <w:r>
        <w:rPr>
          <w:rFonts w:ascii="Effra Light" w:hAnsi="Effra Light" w:cstheme="minorHAnsi"/>
        </w:rPr>
        <w:t xml:space="preserve"> field and enter the quantity being sold.</w:t>
      </w:r>
    </w:p>
    <w:p w14:paraId="31422D90" w14:textId="6F13EE6F" w:rsidR="00E272F4" w:rsidRPr="00B21D91" w:rsidRDefault="003850FF" w:rsidP="00E272F4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>C</w:t>
      </w:r>
      <w:r w:rsidR="00E272F4">
        <w:rPr>
          <w:rFonts w:ascii="Effra Light" w:hAnsi="Effra Light" w:cstheme="minorHAnsi"/>
        </w:rPr>
        <w:t xml:space="preserve">lick the </w:t>
      </w:r>
      <w:r w:rsidR="00E272F4">
        <w:rPr>
          <w:rFonts w:ascii="Effra Light" w:hAnsi="Effra Light" w:cstheme="minorHAnsi"/>
          <w:b/>
          <w:bCs/>
        </w:rPr>
        <w:t>Edit Details</w:t>
      </w:r>
      <w:r w:rsidR="00E272F4">
        <w:rPr>
          <w:rFonts w:ascii="Effra Light" w:hAnsi="Effra Light" w:cstheme="minorHAnsi"/>
        </w:rPr>
        <w:t xml:space="preserve"> button </w:t>
      </w:r>
      <w:r w:rsidR="00E272F4" w:rsidRPr="008243DF">
        <w:rPr>
          <w:rFonts w:ascii="Effra Light" w:hAnsi="Effra Light" w:cstheme="minorHAnsi"/>
          <w:noProof/>
        </w:rPr>
        <w:drawing>
          <wp:inline distT="0" distB="0" distL="0" distR="0" wp14:anchorId="19B3851B" wp14:editId="17060A71">
            <wp:extent cx="666784" cy="273064"/>
            <wp:effectExtent l="0" t="0" r="0" b="0"/>
            <wp:docPr id="728" name="Picture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6784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2F4">
        <w:rPr>
          <w:rFonts w:ascii="Effra Light" w:hAnsi="Effra Light" w:cstheme="minorHAnsi"/>
        </w:rPr>
        <w:t xml:space="preserve">to go to the </w:t>
      </w:r>
      <w:r w:rsidR="00E272F4" w:rsidRPr="00B80964">
        <w:rPr>
          <w:rFonts w:ascii="Effra Light" w:hAnsi="Effra Light" w:cstheme="minorHAnsi"/>
          <w:i/>
          <w:iCs/>
        </w:rPr>
        <w:t>Create Miscellaneous Transaction Line: 1</w:t>
      </w:r>
      <w:r w:rsidR="00E272F4">
        <w:rPr>
          <w:rFonts w:ascii="Effra Light" w:hAnsi="Effra Light" w:cstheme="minorHAnsi"/>
        </w:rPr>
        <w:t xml:space="preserve"> screen.</w:t>
      </w:r>
    </w:p>
    <w:p w14:paraId="4AC14CE9" w14:textId="77777777" w:rsidR="00E91AA1" w:rsidRDefault="00E91AA1" w:rsidP="00E91AA1">
      <w:pPr>
        <w:spacing w:after="200" w:line="276" w:lineRule="auto"/>
        <w:rPr>
          <w:rFonts w:ascii="Effra Light" w:eastAsiaTheme="minorHAnsi" w:hAnsi="Effra Light" w:cstheme="minorHAnsi"/>
          <w:sz w:val="24"/>
          <w:lang w:eastAsia="en-US"/>
        </w:rPr>
      </w:pPr>
      <w:r>
        <w:rPr>
          <w:rFonts w:ascii="Effra Light" w:hAnsi="Effra Light" w:cstheme="minorHAnsi"/>
        </w:rPr>
        <w:br w:type="page"/>
      </w:r>
    </w:p>
    <w:p w14:paraId="74B06460" w14:textId="6FF9896C" w:rsidR="00E91AA1" w:rsidRPr="00647616" w:rsidRDefault="009434C3" w:rsidP="00E91AA1">
      <w:p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9434C3">
        <w:rPr>
          <w:rFonts w:ascii="Effra Light" w:eastAsia="Calibri" w:hAnsi="Effra Light"/>
          <w:noProof/>
          <w:color w:val="4C5458"/>
          <w:szCs w:val="22"/>
        </w:rPr>
        <w:lastRenderedPageBreak/>
        <w:drawing>
          <wp:inline distT="0" distB="0" distL="0" distR="0" wp14:anchorId="5319EF31" wp14:editId="632F5A82">
            <wp:extent cx="6400800" cy="2962910"/>
            <wp:effectExtent l="0" t="0" r="0" b="8890"/>
            <wp:docPr id="732" name="Picture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BFFF" w14:textId="3E1BEBE2" w:rsidR="00E91AA1" w:rsidRPr="00CC6D9E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In the </w:t>
      </w:r>
      <w:r w:rsidRPr="00751332">
        <w:rPr>
          <w:rFonts w:ascii="Effra Light" w:hAnsi="Effra Light" w:cstheme="minorHAnsi"/>
          <w:i/>
          <w:iCs/>
        </w:rPr>
        <w:t>Line Details</w:t>
      </w:r>
      <w:r>
        <w:rPr>
          <w:rFonts w:ascii="Effra Light" w:hAnsi="Effra Light" w:cstheme="minorHAnsi"/>
        </w:rPr>
        <w:t xml:space="preserve"> section, enter the </w:t>
      </w:r>
      <w:r w:rsidR="000A346C">
        <w:rPr>
          <w:rFonts w:ascii="Effra Light" w:hAnsi="Effra Light" w:cstheme="minorHAnsi"/>
          <w:b/>
          <w:bCs/>
        </w:rPr>
        <w:t>Third-Party Company Name</w:t>
      </w:r>
      <w:r>
        <w:rPr>
          <w:rFonts w:ascii="Effra Light" w:hAnsi="Effra Light" w:cstheme="minorHAnsi"/>
        </w:rPr>
        <w:t xml:space="preserve"> in the </w:t>
      </w:r>
      <w:r w:rsidR="000A346C">
        <w:rPr>
          <w:rFonts w:ascii="Effra Light" w:hAnsi="Effra Light" w:cstheme="minorHAnsi"/>
          <w:b/>
          <w:bCs/>
        </w:rPr>
        <w:t>Reference</w:t>
      </w:r>
      <w:r>
        <w:rPr>
          <w:rFonts w:ascii="Effra Light" w:hAnsi="Effra Light" w:cstheme="minorHAnsi"/>
        </w:rPr>
        <w:t xml:space="preserve"> field. </w:t>
      </w:r>
    </w:p>
    <w:p w14:paraId="7A5D5CB2" w14:textId="6080B971" w:rsidR="00E91AA1" w:rsidRPr="003015EC" w:rsidRDefault="00E15859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CC6D9E">
        <w:rPr>
          <w:rFonts w:ascii="Effra Light" w:hAnsi="Effra Light" w:cstheme="minorHAnsi"/>
          <w:b/>
          <w:bCs/>
        </w:rPr>
        <w:t>OK</w:t>
      </w:r>
      <w:r>
        <w:rPr>
          <w:rFonts w:ascii="Effra Light" w:hAnsi="Effra Light" w:cstheme="minorHAnsi"/>
        </w:rPr>
        <w:t xml:space="preserve"> button </w:t>
      </w:r>
      <w:r w:rsidRPr="00CC6D9E">
        <w:rPr>
          <w:rFonts w:ascii="Effra Light" w:hAnsi="Effra Light" w:cstheme="minorHAnsi"/>
          <w:noProof/>
        </w:rPr>
        <w:drawing>
          <wp:inline distT="0" distB="0" distL="0" distR="0" wp14:anchorId="59DC26A6" wp14:editId="6DC39B2C">
            <wp:extent cx="323867" cy="254013"/>
            <wp:effectExtent l="0" t="0" r="0" b="0"/>
            <wp:docPr id="733" name="Picture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return to the </w:t>
      </w:r>
      <w:r w:rsidR="00BC6303">
        <w:rPr>
          <w:rFonts w:ascii="Effra Light" w:hAnsi="Effra Light" w:cstheme="minorHAnsi"/>
          <w:i/>
          <w:iCs/>
        </w:rPr>
        <w:t>Create Miscellaneous Transaction</w:t>
      </w:r>
      <w:r>
        <w:rPr>
          <w:rFonts w:ascii="Effra Light" w:hAnsi="Effra Light" w:cstheme="minorHAnsi"/>
        </w:rPr>
        <w:t xml:space="preserve"> screen.</w:t>
      </w:r>
    </w:p>
    <w:p w14:paraId="39E2BF0E" w14:textId="77777777" w:rsidR="00E91AA1" w:rsidRDefault="00E91AA1" w:rsidP="00E91AA1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4C084BE8" wp14:editId="7554DC85">
            <wp:extent cx="474369" cy="385109"/>
            <wp:effectExtent l="0" t="0" r="1905" b="0"/>
            <wp:docPr id="720" name="Picture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145C">
        <w:t xml:space="preserve"> </w:t>
      </w:r>
      <w:r>
        <w:rPr>
          <w:rFonts w:ascii="Effra Light" w:eastAsia="Calibri" w:hAnsi="Effra Light"/>
          <w:color w:val="4C5458"/>
          <w:szCs w:val="22"/>
        </w:rPr>
        <w:t xml:space="preserve">To add additional items, </w:t>
      </w:r>
      <w:r>
        <w:rPr>
          <w:rFonts w:ascii="Effra Light" w:hAnsi="Effra Light" w:cstheme="minorHAnsi"/>
        </w:rPr>
        <w:t xml:space="preserve">select the </w:t>
      </w:r>
      <w:r w:rsidRPr="00231A89">
        <w:rPr>
          <w:rFonts w:ascii="Effra Light" w:hAnsi="Effra Light" w:cstheme="minorHAnsi"/>
          <w:b/>
          <w:bCs/>
        </w:rPr>
        <w:t>Add</w:t>
      </w:r>
      <w:r>
        <w:rPr>
          <w:rFonts w:ascii="Effra Light" w:hAnsi="Effra Light" w:cstheme="minorHAnsi"/>
        </w:rPr>
        <w:t xml:space="preserve"> icon </w:t>
      </w:r>
      <w:r w:rsidRPr="00231A89">
        <w:rPr>
          <w:rFonts w:ascii="Effra Light" w:hAnsi="Effra Light" w:cstheme="minorHAnsi"/>
          <w:noProof/>
        </w:rPr>
        <w:drawing>
          <wp:inline distT="0" distB="0" distL="0" distR="0" wp14:anchorId="539CC0F8" wp14:editId="3FA3BE3D">
            <wp:extent cx="158758" cy="158758"/>
            <wp:effectExtent l="0" t="0" r="0" b="0"/>
            <wp:docPr id="721" name="Picture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add another line item and repeat the steps above</w:t>
      </w:r>
    </w:p>
    <w:p w14:paraId="4AC8618A" w14:textId="77777777" w:rsidR="00E91AA1" w:rsidRPr="00CC6D9E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CC6D9E">
        <w:rPr>
          <w:rFonts w:ascii="Effra Light" w:hAnsi="Effra Light" w:cstheme="minorHAnsi"/>
          <w:b/>
          <w:bCs/>
        </w:rPr>
        <w:t xml:space="preserve">Submit </w:t>
      </w:r>
      <w:r>
        <w:rPr>
          <w:rFonts w:ascii="Effra Light" w:hAnsi="Effra Light" w:cstheme="minorHAnsi"/>
        </w:rPr>
        <w:t xml:space="preserve">button </w:t>
      </w:r>
      <w:r w:rsidRPr="00652A5E">
        <w:rPr>
          <w:rFonts w:ascii="Effra Light" w:hAnsi="Effra Light" w:cstheme="minorHAnsi"/>
          <w:noProof/>
        </w:rPr>
        <w:drawing>
          <wp:inline distT="0" distB="0" distL="0" distR="0" wp14:anchorId="07C60354" wp14:editId="527A66D6">
            <wp:extent cx="444523" cy="266714"/>
            <wp:effectExtent l="0" t="0" r="0" b="0"/>
            <wp:docPr id="722" name="Picture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523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display the </w:t>
      </w:r>
      <w:r w:rsidRPr="00652A5E">
        <w:rPr>
          <w:rFonts w:ascii="Effra Light" w:hAnsi="Effra Light" w:cstheme="minorHAnsi"/>
          <w:i/>
          <w:iCs/>
        </w:rPr>
        <w:t>Confirmation</w:t>
      </w:r>
      <w:r>
        <w:rPr>
          <w:rFonts w:ascii="Effra Light" w:hAnsi="Effra Light" w:cstheme="minorHAnsi"/>
        </w:rPr>
        <w:t xml:space="preserve"> window.</w:t>
      </w:r>
    </w:p>
    <w:p w14:paraId="0452C2BA" w14:textId="77777777" w:rsidR="00E91AA1" w:rsidRDefault="00E91AA1" w:rsidP="00E91AA1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204F53">
        <w:rPr>
          <w:noProof/>
        </w:rPr>
        <w:drawing>
          <wp:inline distT="0" distB="0" distL="0" distR="0" wp14:anchorId="3CC7F7DC" wp14:editId="5E7C7DC6">
            <wp:extent cx="474369" cy="385109"/>
            <wp:effectExtent l="0" t="0" r="1905" b="0"/>
            <wp:docPr id="723" name="Picture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/>
                    <a:stretch/>
                  </pic:blipFill>
                  <pic:spPr bwMode="auto">
                    <a:xfrm>
                      <a:off x="0" y="0"/>
                      <a:ext cx="497405" cy="40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145C">
        <w:t xml:space="preserve"> </w:t>
      </w:r>
      <w:r>
        <w:rPr>
          <w:rFonts w:ascii="Effra Light" w:eastAsia="Calibri" w:hAnsi="Effra Light"/>
          <w:color w:val="4C5458"/>
          <w:szCs w:val="22"/>
        </w:rPr>
        <w:t xml:space="preserve">The system displays the message: </w:t>
      </w:r>
      <w:r w:rsidRPr="00652A5E">
        <w:rPr>
          <w:rFonts w:ascii="Effra Light" w:eastAsia="Calibri" w:hAnsi="Effra Light"/>
          <w:i/>
          <w:iCs/>
          <w:color w:val="4C5458"/>
          <w:szCs w:val="22"/>
        </w:rPr>
        <w:t>Your transaction processed with no issues.</w:t>
      </w:r>
    </w:p>
    <w:p w14:paraId="76051A01" w14:textId="77777777" w:rsidR="00E91AA1" w:rsidRPr="00CC6D9E" w:rsidRDefault="00E91AA1" w:rsidP="00E91AA1">
      <w:pPr>
        <w:pStyle w:val="ListParagraph"/>
        <w:spacing w:after="200" w:line="259" w:lineRule="auto"/>
        <w:rPr>
          <w:rFonts w:ascii="Effra Light" w:eastAsia="Calibri" w:hAnsi="Effra Light"/>
          <w:color w:val="4C5458"/>
          <w:szCs w:val="22"/>
        </w:rPr>
      </w:pPr>
    </w:p>
    <w:p w14:paraId="3CC3A0A9" w14:textId="77777777" w:rsidR="00E91AA1" w:rsidRPr="004D6DF3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>
        <w:rPr>
          <w:rFonts w:ascii="Effra Light" w:hAnsi="Effra Light" w:cstheme="minorHAnsi"/>
        </w:rPr>
        <w:t xml:space="preserve">Click the </w:t>
      </w:r>
      <w:r w:rsidRPr="00CC6D9E">
        <w:rPr>
          <w:rFonts w:ascii="Effra Light" w:hAnsi="Effra Light" w:cstheme="minorHAnsi"/>
          <w:b/>
          <w:bCs/>
        </w:rPr>
        <w:t>OK</w:t>
      </w:r>
      <w:r>
        <w:rPr>
          <w:rFonts w:ascii="Effra Light" w:hAnsi="Effra Light" w:cstheme="minorHAnsi"/>
        </w:rPr>
        <w:t xml:space="preserve"> button </w:t>
      </w:r>
      <w:r w:rsidRPr="00CC6D9E">
        <w:rPr>
          <w:rFonts w:ascii="Effra Light" w:hAnsi="Effra Light" w:cstheme="minorHAnsi"/>
          <w:noProof/>
        </w:rPr>
        <w:drawing>
          <wp:inline distT="0" distB="0" distL="0" distR="0" wp14:anchorId="68F20060" wp14:editId="27054ED9">
            <wp:extent cx="323867" cy="254013"/>
            <wp:effectExtent l="0" t="0" r="0" b="0"/>
            <wp:docPr id="724" name="Picture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ffra Light" w:hAnsi="Effra Light" w:cstheme="minorHAnsi"/>
        </w:rPr>
        <w:t xml:space="preserve"> to accept the message and return to the </w:t>
      </w:r>
      <w:r w:rsidRPr="00CC6D9E">
        <w:rPr>
          <w:rFonts w:ascii="Effra Light" w:hAnsi="Effra Light" w:cstheme="minorHAnsi"/>
          <w:i/>
          <w:iCs/>
        </w:rPr>
        <w:t>Inventory Management</w:t>
      </w:r>
      <w:r>
        <w:rPr>
          <w:rFonts w:ascii="Effra Light" w:hAnsi="Effra Light" w:cstheme="minorHAnsi"/>
        </w:rPr>
        <w:t xml:space="preserve"> screen. </w:t>
      </w:r>
    </w:p>
    <w:p w14:paraId="37F73675" w14:textId="77777777" w:rsidR="00E91AA1" w:rsidRPr="00E92D7E" w:rsidRDefault="00E91AA1" w:rsidP="00E91AA1">
      <w:pPr>
        <w:pStyle w:val="ListParagraph"/>
        <w:numPr>
          <w:ilvl w:val="0"/>
          <w:numId w:val="43"/>
        </w:numPr>
        <w:spacing w:after="200" w:line="259" w:lineRule="auto"/>
        <w:rPr>
          <w:rFonts w:ascii="Effra Light" w:eastAsia="Calibri" w:hAnsi="Effra Light"/>
          <w:color w:val="4C5458"/>
          <w:szCs w:val="22"/>
        </w:rPr>
      </w:pPr>
      <w:r w:rsidRPr="00D6647C">
        <w:rPr>
          <w:rFonts w:ascii="Effra Light" w:hAnsi="Effra Light" w:cstheme="minorHAnsi"/>
        </w:rPr>
        <w:t>You have completed this transaction.</w:t>
      </w:r>
    </w:p>
    <w:p w14:paraId="5755643A" w14:textId="21F0EFC9" w:rsidR="00E91AA1" w:rsidRDefault="00E91AA1">
      <w:pPr>
        <w:spacing w:after="200" w:line="276" w:lineRule="auto"/>
        <w:rPr>
          <w:rFonts w:ascii="Effra Light" w:hAnsi="Effra Light"/>
          <w:color w:val="4C5458"/>
          <w:sz w:val="31"/>
          <w:szCs w:val="31"/>
        </w:rPr>
      </w:pPr>
      <w:r>
        <w:rPr>
          <w:rFonts w:ascii="Effra Light" w:hAnsi="Effra Light"/>
          <w:color w:val="4C5458"/>
          <w:sz w:val="31"/>
          <w:szCs w:val="31"/>
        </w:rPr>
        <w:br w:type="page"/>
      </w:r>
    </w:p>
    <w:p w14:paraId="5BE764BB" w14:textId="5E450737" w:rsidR="002A3E68" w:rsidRPr="00556503" w:rsidRDefault="002A3E68" w:rsidP="00556503">
      <w:pPr>
        <w:keepNext/>
        <w:keepLines/>
        <w:spacing w:before="240" w:after="0" w:line="276" w:lineRule="auto"/>
        <w:outlineLvl w:val="0"/>
        <w:rPr>
          <w:rFonts w:ascii="Effra Light" w:hAnsi="Effra Light"/>
          <w:color w:val="4C5458"/>
          <w:sz w:val="31"/>
          <w:szCs w:val="31"/>
          <w:lang w:eastAsia="en-US"/>
        </w:rPr>
      </w:pPr>
      <w:bookmarkStart w:id="16" w:name="_Toc61855617"/>
      <w:r w:rsidRPr="00556503">
        <w:rPr>
          <w:rFonts w:ascii="Effra Light" w:hAnsi="Effra Light"/>
          <w:color w:val="4C5458"/>
          <w:sz w:val="31"/>
          <w:szCs w:val="31"/>
          <w:lang w:eastAsia="en-US"/>
        </w:rPr>
        <w:lastRenderedPageBreak/>
        <w:t>Where to get more information</w:t>
      </w:r>
      <w:bookmarkEnd w:id="16"/>
    </w:p>
    <w:p w14:paraId="57104096" w14:textId="77777777" w:rsidR="002A3E68" w:rsidRPr="00BA6CD4" w:rsidRDefault="002A3E68" w:rsidP="002A3E68">
      <w:pPr>
        <w:pStyle w:val="BodyText"/>
        <w:rPr>
          <w:rFonts w:ascii="Effra Light" w:hAnsi="Effra Light"/>
          <w:color w:val="4C5458"/>
        </w:rPr>
      </w:pPr>
    </w:p>
    <w:p w14:paraId="258A8E7D" w14:textId="77777777" w:rsidR="00FD4B78" w:rsidRPr="00BA6CD4" w:rsidRDefault="00FD4B78" w:rsidP="00FD4B78">
      <w:pPr>
        <w:pStyle w:val="BodyText"/>
        <w:rPr>
          <w:rFonts w:ascii="Effra Light" w:hAnsi="Effra Light"/>
          <w:color w:val="4C5458"/>
          <w:sz w:val="28"/>
          <w:szCs w:val="28"/>
        </w:rPr>
      </w:pPr>
      <w:r w:rsidRPr="00BA6CD4">
        <w:rPr>
          <w:rFonts w:ascii="Effra Light" w:hAnsi="Effra Light"/>
          <w:color w:val="4C5458"/>
          <w:sz w:val="28"/>
          <w:szCs w:val="28"/>
        </w:rPr>
        <w:t>Job aids and additional support information are available on SharePoint:</w:t>
      </w:r>
    </w:p>
    <w:p w14:paraId="4F891CA3" w14:textId="77777777" w:rsidR="00FD4B78" w:rsidRPr="00BA6CD4" w:rsidRDefault="00FD4B78" w:rsidP="00FD4B78">
      <w:pPr>
        <w:pStyle w:val="BodyText"/>
        <w:ind w:firstLine="720"/>
        <w:rPr>
          <w:rFonts w:ascii="Effra Light" w:hAnsi="Effra Light"/>
          <w:color w:val="4C5458"/>
          <w:sz w:val="28"/>
          <w:szCs w:val="28"/>
        </w:rPr>
      </w:pPr>
      <w:r w:rsidRPr="00BA6CD4">
        <w:rPr>
          <w:rFonts w:ascii="Effra Light" w:hAnsi="Effra Light"/>
          <w:color w:val="4C5458"/>
          <w:sz w:val="28"/>
          <w:szCs w:val="28"/>
        </w:rPr>
        <w:t>[Enter final SharePoint URL]</w:t>
      </w:r>
    </w:p>
    <w:p w14:paraId="5A1C8124" w14:textId="77777777" w:rsidR="00FD4B78" w:rsidRPr="00BA6CD4" w:rsidRDefault="00FD4B78" w:rsidP="00FD4B78">
      <w:pPr>
        <w:pStyle w:val="BodyText"/>
        <w:rPr>
          <w:rFonts w:ascii="Effra Light" w:hAnsi="Effra Light"/>
          <w:color w:val="4C5458"/>
        </w:rPr>
      </w:pPr>
    </w:p>
    <w:p w14:paraId="12931973" w14:textId="77777777" w:rsidR="00FD4B78" w:rsidRPr="00BA6CD4" w:rsidRDefault="00FD4B78" w:rsidP="00FD4B78">
      <w:pPr>
        <w:pStyle w:val="BodyText"/>
        <w:rPr>
          <w:rFonts w:ascii="Effra Light" w:hAnsi="Effra Light"/>
          <w:color w:val="4C5458"/>
          <w:sz w:val="32"/>
          <w:szCs w:val="32"/>
          <w:u w:val="single"/>
        </w:rPr>
      </w:pPr>
      <w:r w:rsidRPr="00BA6CD4">
        <w:rPr>
          <w:rFonts w:ascii="Effra Light" w:hAnsi="Effra Light"/>
          <w:color w:val="4C5458"/>
          <w:sz w:val="32"/>
          <w:szCs w:val="32"/>
          <w:u w:val="single"/>
        </w:rPr>
        <w:t>For assistance with</w:t>
      </w:r>
    </w:p>
    <w:p w14:paraId="3043FC50" w14:textId="41A951FB" w:rsidR="00FD4B78" w:rsidRPr="00BA6CD4" w:rsidRDefault="00282BC2" w:rsidP="00FD4B78">
      <w:pPr>
        <w:pStyle w:val="BodyText"/>
        <w:rPr>
          <w:rFonts w:ascii="Effra Light" w:hAnsi="Effra Light"/>
          <w:color w:val="4C5458"/>
          <w:sz w:val="28"/>
          <w:szCs w:val="28"/>
        </w:rPr>
      </w:pPr>
      <w:r>
        <w:rPr>
          <w:rFonts w:ascii="Effra Light" w:hAnsi="Effra Light"/>
          <w:color w:val="4C5458"/>
          <w:sz w:val="28"/>
          <w:szCs w:val="28"/>
        </w:rPr>
        <w:t>Oracle</w:t>
      </w:r>
    </w:p>
    <w:p w14:paraId="3B3350FF" w14:textId="77777777" w:rsidR="00FD4B78" w:rsidRPr="00BA6CD4" w:rsidRDefault="00FD4B78" w:rsidP="00FD4B78">
      <w:pPr>
        <w:pStyle w:val="BodyText"/>
        <w:ind w:firstLine="720"/>
        <w:rPr>
          <w:rFonts w:ascii="Effra Light" w:hAnsi="Effra Light"/>
          <w:color w:val="4C5458"/>
          <w:sz w:val="28"/>
          <w:szCs w:val="28"/>
        </w:rPr>
      </w:pPr>
      <w:r w:rsidRPr="00BA6CD4">
        <w:rPr>
          <w:rFonts w:ascii="Effra Light" w:hAnsi="Effra Light"/>
          <w:color w:val="4C5458"/>
          <w:sz w:val="28"/>
          <w:szCs w:val="28"/>
        </w:rPr>
        <w:t>[Enter contact details]</w:t>
      </w:r>
    </w:p>
    <w:p w14:paraId="3AB70880" w14:textId="77777777" w:rsidR="00FD4B78" w:rsidRPr="00BA6CD4" w:rsidRDefault="00FD4B78" w:rsidP="00FD4B78">
      <w:pPr>
        <w:pStyle w:val="BodyText"/>
        <w:rPr>
          <w:rFonts w:ascii="Effra Light" w:hAnsi="Effra Light"/>
          <w:color w:val="4C5458"/>
          <w:sz w:val="28"/>
          <w:szCs w:val="28"/>
        </w:rPr>
      </w:pPr>
    </w:p>
    <w:p w14:paraId="1ACDE361" w14:textId="1D255438" w:rsidR="00FD4B78" w:rsidRPr="00BA6CD4" w:rsidRDefault="00282BC2" w:rsidP="00FD4B78">
      <w:pPr>
        <w:pStyle w:val="BodyText"/>
        <w:rPr>
          <w:rFonts w:ascii="Effra Light" w:hAnsi="Effra Light"/>
          <w:color w:val="4C5458"/>
          <w:sz w:val="28"/>
          <w:szCs w:val="28"/>
        </w:rPr>
      </w:pPr>
      <w:r>
        <w:rPr>
          <w:rFonts w:ascii="Effra Light" w:hAnsi="Effra Light"/>
          <w:color w:val="4C5458"/>
          <w:sz w:val="28"/>
          <w:szCs w:val="28"/>
        </w:rPr>
        <w:t>Requisitions</w:t>
      </w:r>
      <w:r w:rsidR="00FD4B78" w:rsidRPr="00BA6CD4">
        <w:rPr>
          <w:rFonts w:ascii="Effra Light" w:hAnsi="Effra Light"/>
          <w:color w:val="4C5458"/>
          <w:sz w:val="28"/>
          <w:szCs w:val="28"/>
        </w:rPr>
        <w:t xml:space="preserve"> (for Entry and </w:t>
      </w:r>
      <w:r>
        <w:rPr>
          <w:rFonts w:ascii="Effra Light" w:hAnsi="Effra Light"/>
          <w:color w:val="4C5458"/>
          <w:sz w:val="28"/>
          <w:szCs w:val="28"/>
        </w:rPr>
        <w:t>procedural steps</w:t>
      </w:r>
      <w:r w:rsidR="00FD4B78" w:rsidRPr="00BA6CD4">
        <w:rPr>
          <w:rFonts w:ascii="Effra Light" w:hAnsi="Effra Light"/>
          <w:color w:val="4C5458"/>
          <w:sz w:val="28"/>
          <w:szCs w:val="28"/>
        </w:rPr>
        <w:t>)</w:t>
      </w:r>
    </w:p>
    <w:p w14:paraId="6798C1A6" w14:textId="77777777" w:rsidR="00FD4B78" w:rsidRPr="00BA6CD4" w:rsidRDefault="00FD4B78" w:rsidP="00FD4B78">
      <w:pPr>
        <w:pStyle w:val="BodyText"/>
        <w:ind w:firstLine="720"/>
        <w:rPr>
          <w:rFonts w:ascii="Effra Light" w:hAnsi="Effra Light"/>
          <w:color w:val="4C5458"/>
          <w:sz w:val="28"/>
          <w:szCs w:val="28"/>
        </w:rPr>
      </w:pPr>
      <w:r w:rsidRPr="00BA6CD4">
        <w:rPr>
          <w:rFonts w:ascii="Effra Light" w:hAnsi="Effra Light"/>
          <w:color w:val="4C5458"/>
          <w:sz w:val="28"/>
          <w:szCs w:val="28"/>
        </w:rPr>
        <w:t>[Enter contact details]</w:t>
      </w:r>
    </w:p>
    <w:p w14:paraId="6A49ED18" w14:textId="77777777" w:rsidR="00FD4B78" w:rsidRPr="00BA6CD4" w:rsidRDefault="00FD4B78" w:rsidP="00FD4B78">
      <w:pPr>
        <w:pStyle w:val="BodyText"/>
        <w:rPr>
          <w:rFonts w:ascii="Effra Light" w:hAnsi="Effra Light"/>
          <w:color w:val="4C5458"/>
          <w:sz w:val="28"/>
          <w:szCs w:val="28"/>
        </w:rPr>
      </w:pPr>
    </w:p>
    <w:p w14:paraId="3119B239" w14:textId="2B7A23AD" w:rsidR="00FD4B78" w:rsidRPr="00BA6CD4" w:rsidRDefault="00FD4B78" w:rsidP="00FD4B78">
      <w:pPr>
        <w:pStyle w:val="BodyText"/>
        <w:rPr>
          <w:rFonts w:ascii="Effra Light" w:hAnsi="Effra Light"/>
          <w:color w:val="4C5458"/>
          <w:sz w:val="28"/>
          <w:szCs w:val="28"/>
        </w:rPr>
      </w:pPr>
      <w:r w:rsidRPr="00BA6CD4">
        <w:rPr>
          <w:rFonts w:ascii="Effra Light" w:hAnsi="Effra Light"/>
          <w:color w:val="4C5458"/>
          <w:sz w:val="28"/>
          <w:szCs w:val="28"/>
        </w:rPr>
        <w:t xml:space="preserve">All other </w:t>
      </w:r>
      <w:r w:rsidR="00282BC2">
        <w:rPr>
          <w:rFonts w:ascii="Effra Light" w:hAnsi="Effra Light"/>
          <w:color w:val="4C5458"/>
          <w:sz w:val="28"/>
          <w:szCs w:val="28"/>
        </w:rPr>
        <w:t>CableOne Processes</w:t>
      </w:r>
      <w:r w:rsidRPr="00BA6CD4">
        <w:rPr>
          <w:rFonts w:ascii="Effra Light" w:hAnsi="Effra Light"/>
          <w:color w:val="4C5458"/>
          <w:sz w:val="28"/>
          <w:szCs w:val="28"/>
        </w:rPr>
        <w:t xml:space="preserve"> </w:t>
      </w:r>
    </w:p>
    <w:p w14:paraId="41D6FBE4" w14:textId="77777777" w:rsidR="00FD4B78" w:rsidRPr="00BA6CD4" w:rsidRDefault="00FD4B78" w:rsidP="00FD4B78">
      <w:pPr>
        <w:pStyle w:val="BodyText"/>
        <w:rPr>
          <w:rFonts w:ascii="Effra Light" w:hAnsi="Effra Light"/>
          <w:color w:val="4C5458"/>
          <w:sz w:val="28"/>
          <w:szCs w:val="28"/>
        </w:rPr>
      </w:pPr>
      <w:r w:rsidRPr="00BA6CD4">
        <w:rPr>
          <w:rFonts w:ascii="Effra Light" w:hAnsi="Effra Light"/>
          <w:color w:val="4C5458"/>
          <w:sz w:val="28"/>
          <w:szCs w:val="28"/>
        </w:rPr>
        <w:t>[</w:t>
      </w:r>
      <w:r w:rsidRPr="00BA6CD4">
        <w:rPr>
          <w:rFonts w:ascii="Effra Light" w:hAnsi="Effra Light"/>
          <w:color w:val="4C5458"/>
          <w:sz w:val="28"/>
          <w:szCs w:val="28"/>
        </w:rPr>
        <w:tab/>
        <w:t>Enter contact details]</w:t>
      </w:r>
    </w:p>
    <w:p w14:paraId="6F8A22BB" w14:textId="77777777" w:rsidR="00FD4B78" w:rsidRPr="00BA6CD4" w:rsidRDefault="00FD4B78" w:rsidP="00FD4B78">
      <w:pPr>
        <w:pStyle w:val="BodyText"/>
        <w:rPr>
          <w:rFonts w:ascii="Effra Light" w:hAnsi="Effra Light"/>
          <w:color w:val="4C5458"/>
          <w:sz w:val="28"/>
          <w:szCs w:val="28"/>
        </w:rPr>
      </w:pPr>
    </w:p>
    <w:p w14:paraId="21635606" w14:textId="5D53944B" w:rsidR="00FD4B78" w:rsidRPr="00BA6CD4" w:rsidRDefault="00282BC2" w:rsidP="00FD4B78">
      <w:pPr>
        <w:pStyle w:val="BodyText"/>
        <w:rPr>
          <w:rFonts w:ascii="Effra Light" w:hAnsi="Effra Light"/>
          <w:color w:val="4C5458"/>
          <w:sz w:val="28"/>
          <w:szCs w:val="28"/>
        </w:rPr>
      </w:pPr>
      <w:r>
        <w:rPr>
          <w:rFonts w:ascii="Effra Light" w:hAnsi="Effra Light"/>
          <w:color w:val="4C5458"/>
          <w:sz w:val="28"/>
          <w:szCs w:val="28"/>
        </w:rPr>
        <w:t>IT HelpDesk</w:t>
      </w:r>
    </w:p>
    <w:p w14:paraId="7AE7E1D8" w14:textId="77777777" w:rsidR="00FD4B78" w:rsidRPr="00BA6CD4" w:rsidRDefault="00FD4B78" w:rsidP="00FD4B78">
      <w:pPr>
        <w:pStyle w:val="BodyText"/>
        <w:ind w:firstLine="720"/>
        <w:rPr>
          <w:rFonts w:ascii="Effra Light" w:hAnsi="Effra Light"/>
          <w:color w:val="4C5458"/>
          <w:sz w:val="28"/>
          <w:szCs w:val="28"/>
        </w:rPr>
      </w:pPr>
      <w:r w:rsidRPr="00BA6CD4">
        <w:rPr>
          <w:rFonts w:ascii="Effra Light" w:hAnsi="Effra Light"/>
          <w:color w:val="4C5458"/>
          <w:sz w:val="28"/>
          <w:szCs w:val="28"/>
        </w:rPr>
        <w:t>[Enter contact details]</w:t>
      </w:r>
    </w:p>
    <w:sectPr w:rsidR="00FD4B78" w:rsidRPr="00BA6CD4" w:rsidSect="00FD4B78">
      <w:headerReference w:type="default" r:id="rId45"/>
      <w:footerReference w:type="default" r:id="rId46"/>
      <w:type w:val="continuous"/>
      <w:pgSz w:w="12240" w:h="15840" w:code="1"/>
      <w:pgMar w:top="720" w:right="144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ADD003" w14:textId="77777777" w:rsidR="00F4745E" w:rsidRDefault="00F4745E" w:rsidP="0023669B">
      <w:pPr>
        <w:spacing w:after="0"/>
      </w:pPr>
      <w:r>
        <w:separator/>
      </w:r>
    </w:p>
  </w:endnote>
  <w:endnote w:type="continuationSeparator" w:id="0">
    <w:p w14:paraId="1BB10D0D" w14:textId="77777777" w:rsidR="00F4745E" w:rsidRDefault="00F4745E" w:rsidP="0023669B">
      <w:pPr>
        <w:spacing w:after="0"/>
      </w:pPr>
      <w:r>
        <w:continuationSeparator/>
      </w:r>
    </w:p>
  </w:endnote>
  <w:endnote w:type="continuationNotice" w:id="1">
    <w:p w14:paraId="472AB0B8" w14:textId="77777777" w:rsidR="00F4745E" w:rsidRDefault="00F4745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Effra Light">
    <w:panose1 w:val="02000306080000020004"/>
    <w:charset w:val="00"/>
    <w:family w:val="auto"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57560453"/>
      <w:docPartObj>
        <w:docPartGallery w:val="Page Numbers (Bottom of Page)"/>
        <w:docPartUnique/>
      </w:docPartObj>
    </w:sdtPr>
    <w:sdtEndPr/>
    <w:sdtContent>
      <w:p w14:paraId="14C71E75" w14:textId="77777777" w:rsidR="0095578F" w:rsidRDefault="0095578F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4FE4D902" wp14:editId="1965EFB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0" name="Double Bracket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268B58" w14:textId="77777777" w:rsidR="0095578F" w:rsidRDefault="0095578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6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FE4D902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10" o:spid="_x0000_s1028" type="#_x0000_t185" style="position:absolute;margin-left:0;margin-top:0;width:43.45pt;height:18.8pt;z-index:251658241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" filled="t" strokecolor="gray" strokeweight="2.25pt">
                  <v:textbox inset=",0,,0">
                    <w:txbxContent>
                      <w:p w14:paraId="50268B58" w14:textId="77777777" w:rsidR="0095578F" w:rsidRDefault="0095578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6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76AA8FC7" wp14:editId="085AC40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6" name="Straight Arrow Connector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7A2644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26" type="#_x0000_t32" style="position:absolute;margin-left:0;margin-top:0;width:434.5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3DD51" w14:textId="77777777" w:rsidR="00F4745E" w:rsidRDefault="00F4745E" w:rsidP="0023669B">
      <w:pPr>
        <w:spacing w:after="0"/>
      </w:pPr>
      <w:r>
        <w:separator/>
      </w:r>
    </w:p>
  </w:footnote>
  <w:footnote w:type="continuationSeparator" w:id="0">
    <w:p w14:paraId="17441F74" w14:textId="77777777" w:rsidR="00F4745E" w:rsidRDefault="00F4745E" w:rsidP="0023669B">
      <w:pPr>
        <w:spacing w:after="0"/>
      </w:pPr>
      <w:r>
        <w:continuationSeparator/>
      </w:r>
    </w:p>
  </w:footnote>
  <w:footnote w:type="continuationNotice" w:id="1">
    <w:p w14:paraId="1D13B120" w14:textId="77777777" w:rsidR="00F4745E" w:rsidRDefault="00F4745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54728E" w14:textId="339F58C2" w:rsidR="0095578F" w:rsidRDefault="0095578F" w:rsidP="00BA6CD4">
    <w:pPr>
      <w:pStyle w:val="BodyText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2CABB0" wp14:editId="04C3356A">
              <wp:simplePos x="0" y="0"/>
              <wp:positionH relativeFrom="column">
                <wp:posOffset>5067300</wp:posOffset>
              </wp:positionH>
              <wp:positionV relativeFrom="paragraph">
                <wp:posOffset>-139700</wp:posOffset>
              </wp:positionV>
              <wp:extent cx="1314450" cy="3810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4450" cy="381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2951F5E" w14:textId="77777777" w:rsidR="0095578F" w:rsidRDefault="0095578F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75D1280" wp14:editId="289BA4A0">
                                <wp:extent cx="1125220" cy="234950"/>
                                <wp:effectExtent l="0" t="0" r="0" b="0"/>
                                <wp:docPr id="15" name="Picture 15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" name="Picture 15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25220" cy="234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2CAB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99pt;margin-top:-11pt;width:103.5pt;height:30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" fillcolor="white [3201]" stroked="f" strokeweight=".5pt">
              <v:textbox>
                <w:txbxContent>
                  <w:p w14:paraId="22951F5E" w14:textId="77777777" w:rsidR="0095578F" w:rsidRDefault="0095578F">
                    <w:r>
                      <w:rPr>
                        <w:noProof/>
                      </w:rPr>
                      <w:drawing>
                        <wp:inline distT="0" distB="0" distL="0" distR="0" wp14:anchorId="575D1280" wp14:editId="289BA4A0">
                          <wp:extent cx="1125220" cy="234950"/>
                          <wp:effectExtent l="0" t="0" r="0" b="0"/>
                          <wp:docPr id="15" name="Picture 15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" name="Picture 15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25220" cy="2349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CF258B">
      <w:t>Manag</w:t>
    </w:r>
    <w:r w:rsidR="00C2289E">
      <w:t>ing Invento</w:t>
    </w:r>
    <w:r w:rsidR="00C62136">
      <w:t>r</w:t>
    </w:r>
    <w:r w:rsidR="00C2289E">
      <w:t>y Adjustments</w:t>
    </w:r>
    <w:r w:rsidR="00CF258B">
      <w:t xml:space="preserve"> - ICT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93E92EE"/>
    <w:lvl w:ilvl="0">
      <w:start w:val="1"/>
      <w:numFmt w:val="lowerLetter"/>
      <w:pStyle w:val="ListNumber5"/>
      <w:lvlText w:val="%1."/>
      <w:lvlJc w:val="left"/>
      <w:pPr>
        <w:ind w:left="1800" w:hanging="360"/>
      </w:pPr>
    </w:lvl>
  </w:abstractNum>
  <w:abstractNum w:abstractNumId="1" w15:restartNumberingAfterBreak="0">
    <w:nsid w:val="FFFFFF7D"/>
    <w:multiLevelType w:val="hybridMultilevel"/>
    <w:tmpl w:val="9898A01A"/>
    <w:lvl w:ilvl="0" w:tplc="378201D4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  <w:lvl w:ilvl="1" w:tplc="8E78F584">
      <w:numFmt w:val="decimal"/>
      <w:lvlText w:val=""/>
      <w:lvlJc w:val="left"/>
    </w:lvl>
    <w:lvl w:ilvl="2" w:tplc="953A8060">
      <w:numFmt w:val="decimal"/>
      <w:lvlText w:val=""/>
      <w:lvlJc w:val="left"/>
    </w:lvl>
    <w:lvl w:ilvl="3" w:tplc="45401446">
      <w:numFmt w:val="decimal"/>
      <w:lvlText w:val=""/>
      <w:lvlJc w:val="left"/>
    </w:lvl>
    <w:lvl w:ilvl="4" w:tplc="48CC3A3E">
      <w:numFmt w:val="decimal"/>
      <w:lvlText w:val=""/>
      <w:lvlJc w:val="left"/>
    </w:lvl>
    <w:lvl w:ilvl="5" w:tplc="CDA01C9A">
      <w:numFmt w:val="decimal"/>
      <w:lvlText w:val=""/>
      <w:lvlJc w:val="left"/>
    </w:lvl>
    <w:lvl w:ilvl="6" w:tplc="A9E2E846">
      <w:numFmt w:val="decimal"/>
      <w:lvlText w:val=""/>
      <w:lvlJc w:val="left"/>
    </w:lvl>
    <w:lvl w:ilvl="7" w:tplc="5C3616BE">
      <w:numFmt w:val="decimal"/>
      <w:lvlText w:val=""/>
      <w:lvlJc w:val="left"/>
    </w:lvl>
    <w:lvl w:ilvl="8" w:tplc="BCB6085A">
      <w:numFmt w:val="decimal"/>
      <w:lvlText w:val=""/>
      <w:lvlJc w:val="left"/>
    </w:lvl>
  </w:abstractNum>
  <w:abstractNum w:abstractNumId="2" w15:restartNumberingAfterBreak="0">
    <w:nsid w:val="FFFFFF7E"/>
    <w:multiLevelType w:val="singleLevel"/>
    <w:tmpl w:val="0100CEBC"/>
    <w:lvl w:ilvl="0">
      <w:start w:val="1"/>
      <w:numFmt w:val="lowerRoman"/>
      <w:pStyle w:val="ListNumber3"/>
      <w:lvlText w:val="%1."/>
      <w:lvlJc w:val="right"/>
      <w:pPr>
        <w:ind w:left="1080" w:hanging="360"/>
      </w:pPr>
    </w:lvl>
  </w:abstractNum>
  <w:abstractNum w:abstractNumId="3" w15:restartNumberingAfterBreak="0">
    <w:nsid w:val="FFFFFF7F"/>
    <w:multiLevelType w:val="singleLevel"/>
    <w:tmpl w:val="11288106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FC2A941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CC686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70351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4E51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BC91C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802D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F4167"/>
    <w:multiLevelType w:val="hybridMultilevel"/>
    <w:tmpl w:val="B13CBC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03E76059"/>
    <w:multiLevelType w:val="hybridMultilevel"/>
    <w:tmpl w:val="C032B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420D34"/>
    <w:multiLevelType w:val="hybridMultilevel"/>
    <w:tmpl w:val="FAAEA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A7525A"/>
    <w:multiLevelType w:val="hybridMultilevel"/>
    <w:tmpl w:val="76C8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7ED4561"/>
    <w:multiLevelType w:val="hybridMultilevel"/>
    <w:tmpl w:val="748A5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5D0BB1"/>
    <w:multiLevelType w:val="hybridMultilevel"/>
    <w:tmpl w:val="35E052AC"/>
    <w:lvl w:ilvl="0" w:tplc="1DE0802A">
      <w:start w:val="1"/>
      <w:numFmt w:val="decimal"/>
      <w:pStyle w:val="BrochureList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CA706A0"/>
    <w:multiLevelType w:val="hybridMultilevel"/>
    <w:tmpl w:val="B8C63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F2543F"/>
    <w:multiLevelType w:val="hybridMultilevel"/>
    <w:tmpl w:val="8E526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D471E70"/>
    <w:multiLevelType w:val="hybridMultilevel"/>
    <w:tmpl w:val="E79A9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F1010EC"/>
    <w:multiLevelType w:val="hybridMultilevel"/>
    <w:tmpl w:val="76C8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AE74DC"/>
    <w:multiLevelType w:val="hybridMultilevel"/>
    <w:tmpl w:val="BB94B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2E53ED"/>
    <w:multiLevelType w:val="hybridMultilevel"/>
    <w:tmpl w:val="A50AF5B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1CCE3C07"/>
    <w:multiLevelType w:val="hybridMultilevel"/>
    <w:tmpl w:val="A50AF5B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1E94480A"/>
    <w:multiLevelType w:val="hybridMultilevel"/>
    <w:tmpl w:val="C032B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285136"/>
    <w:multiLevelType w:val="hybridMultilevel"/>
    <w:tmpl w:val="A50AF5B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21324594"/>
    <w:multiLevelType w:val="hybridMultilevel"/>
    <w:tmpl w:val="8E526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3B167D9"/>
    <w:multiLevelType w:val="hybridMultilevel"/>
    <w:tmpl w:val="A50AF5B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37F901F8"/>
    <w:multiLevelType w:val="hybridMultilevel"/>
    <w:tmpl w:val="8E526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5B28ED"/>
    <w:multiLevelType w:val="hybridMultilevel"/>
    <w:tmpl w:val="A50AF5B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1713F19"/>
    <w:multiLevelType w:val="hybridMultilevel"/>
    <w:tmpl w:val="D3F64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2B578D"/>
    <w:multiLevelType w:val="hybridMultilevel"/>
    <w:tmpl w:val="D83AA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74226D"/>
    <w:multiLevelType w:val="hybridMultilevel"/>
    <w:tmpl w:val="CA8CE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486E90"/>
    <w:multiLevelType w:val="hybridMultilevel"/>
    <w:tmpl w:val="9ACC2F16"/>
    <w:lvl w:ilvl="0" w:tplc="760880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56347C"/>
    <w:multiLevelType w:val="hybridMultilevel"/>
    <w:tmpl w:val="FAAEA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F8344A"/>
    <w:multiLevelType w:val="hybridMultilevel"/>
    <w:tmpl w:val="C032B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162D6"/>
    <w:multiLevelType w:val="hybridMultilevel"/>
    <w:tmpl w:val="76C8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423BDD"/>
    <w:multiLevelType w:val="hybridMultilevel"/>
    <w:tmpl w:val="C032B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FC7D23"/>
    <w:multiLevelType w:val="hybridMultilevel"/>
    <w:tmpl w:val="1E68E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425E73"/>
    <w:multiLevelType w:val="multilevel"/>
    <w:tmpl w:val="925EBC2C"/>
    <w:lvl w:ilvl="0">
      <w:start w:val="1"/>
      <w:numFmt w:val="decimal"/>
      <w:pStyle w:val="Lesson"/>
      <w:suff w:val="space"/>
      <w:lvlText w:val="Lesso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Exercise"/>
      <w:suff w:val="space"/>
      <w:lvlText w:val="Exercise %1-%2: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91D179B"/>
    <w:multiLevelType w:val="hybridMultilevel"/>
    <w:tmpl w:val="C032B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4148F5"/>
    <w:multiLevelType w:val="hybridMultilevel"/>
    <w:tmpl w:val="80CA31F4"/>
    <w:lvl w:ilvl="0" w:tplc="7FEC1482">
      <w:start w:val="1"/>
      <w:numFmt w:val="bullet"/>
      <w:pStyle w:val="Tip"/>
      <w:lvlText w:val=""/>
      <w:lvlJc w:val="left"/>
      <w:pPr>
        <w:ind w:left="720" w:hanging="720"/>
      </w:pPr>
      <w:rPr>
        <w:rFonts w:ascii="Wingdings" w:hAnsi="Wingdings" w:hint="default"/>
        <w:b w:val="0"/>
        <w:i w:val="0"/>
        <w:color w:val="365F91" w:themeColor="accent1" w:themeShade="BF"/>
        <w:kern w:val="0"/>
        <w:position w:val="-24"/>
        <w:sz w:val="72"/>
        <w:szCs w:val="72"/>
      </w:rPr>
    </w:lvl>
    <w:lvl w:ilvl="1" w:tplc="2F52AF9C">
      <w:start w:val="1"/>
      <w:numFmt w:val="lowerLetter"/>
      <w:lvlText w:val="%2)"/>
      <w:lvlJc w:val="left"/>
      <w:pPr>
        <w:ind w:left="1080" w:hanging="720"/>
      </w:pPr>
      <w:rPr>
        <w:rFonts w:hint="default"/>
      </w:rPr>
    </w:lvl>
    <w:lvl w:ilvl="2" w:tplc="8BDAB856">
      <w:start w:val="1"/>
      <w:numFmt w:val="lowerRoman"/>
      <w:lvlText w:val="%3)"/>
      <w:lvlJc w:val="left"/>
      <w:pPr>
        <w:ind w:left="1440" w:hanging="720"/>
      </w:pPr>
      <w:rPr>
        <w:rFonts w:hint="default"/>
      </w:rPr>
    </w:lvl>
    <w:lvl w:ilvl="3" w:tplc="6D04A8F4">
      <w:start w:val="1"/>
      <w:numFmt w:val="decimal"/>
      <w:lvlText w:val="(%4)"/>
      <w:lvlJc w:val="left"/>
      <w:pPr>
        <w:ind w:left="1800" w:hanging="720"/>
      </w:pPr>
      <w:rPr>
        <w:rFonts w:hint="default"/>
      </w:rPr>
    </w:lvl>
    <w:lvl w:ilvl="4" w:tplc="445E2D50">
      <w:start w:val="1"/>
      <w:numFmt w:val="lowerLetter"/>
      <w:lvlText w:val="(%5)"/>
      <w:lvlJc w:val="left"/>
      <w:pPr>
        <w:ind w:left="2160" w:hanging="720"/>
      </w:pPr>
      <w:rPr>
        <w:rFonts w:hint="default"/>
      </w:rPr>
    </w:lvl>
    <w:lvl w:ilvl="5" w:tplc="BD2614D8">
      <w:start w:val="1"/>
      <w:numFmt w:val="lowerRoman"/>
      <w:lvlText w:val="(%6)"/>
      <w:lvlJc w:val="left"/>
      <w:pPr>
        <w:ind w:left="2520" w:hanging="720"/>
      </w:pPr>
      <w:rPr>
        <w:rFonts w:hint="default"/>
      </w:rPr>
    </w:lvl>
    <w:lvl w:ilvl="6" w:tplc="2786AD9C">
      <w:start w:val="1"/>
      <w:numFmt w:val="decimal"/>
      <w:lvlText w:val="%7."/>
      <w:lvlJc w:val="left"/>
      <w:pPr>
        <w:ind w:left="2880" w:hanging="720"/>
      </w:pPr>
      <w:rPr>
        <w:rFonts w:hint="default"/>
      </w:rPr>
    </w:lvl>
    <w:lvl w:ilvl="7" w:tplc="E87687E6">
      <w:start w:val="1"/>
      <w:numFmt w:val="lowerLetter"/>
      <w:lvlText w:val="%8."/>
      <w:lvlJc w:val="left"/>
      <w:pPr>
        <w:ind w:left="3240" w:hanging="720"/>
      </w:pPr>
      <w:rPr>
        <w:rFonts w:hint="default"/>
      </w:rPr>
    </w:lvl>
    <w:lvl w:ilvl="8" w:tplc="19D43BAA">
      <w:start w:val="1"/>
      <w:numFmt w:val="lowerRoman"/>
      <w:lvlText w:val="%9."/>
      <w:lvlJc w:val="left"/>
      <w:pPr>
        <w:ind w:left="3600" w:hanging="720"/>
      </w:pPr>
      <w:rPr>
        <w:rFonts w:hint="default"/>
      </w:rPr>
    </w:lvl>
  </w:abstractNum>
  <w:abstractNum w:abstractNumId="41" w15:restartNumberingAfterBreak="0">
    <w:nsid w:val="7DBA1DA3"/>
    <w:multiLevelType w:val="hybridMultilevel"/>
    <w:tmpl w:val="76C8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536094"/>
    <w:multiLevelType w:val="hybridMultilevel"/>
    <w:tmpl w:val="92B6C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8"/>
  </w:num>
  <w:num w:numId="13">
    <w:abstractNumId w:val="40"/>
  </w:num>
  <w:num w:numId="14">
    <w:abstractNumId w:val="23"/>
  </w:num>
  <w:num w:numId="15">
    <w:abstractNumId w:val="29"/>
  </w:num>
  <w:num w:numId="16">
    <w:abstractNumId w:val="42"/>
  </w:num>
  <w:num w:numId="17">
    <w:abstractNumId w:val="24"/>
  </w:num>
  <w:num w:numId="18">
    <w:abstractNumId w:val="21"/>
  </w:num>
  <w:num w:numId="19">
    <w:abstractNumId w:val="28"/>
  </w:num>
  <w:num w:numId="20">
    <w:abstractNumId w:val="22"/>
  </w:num>
  <w:num w:numId="21">
    <w:abstractNumId w:val="26"/>
  </w:num>
  <w:num w:numId="22">
    <w:abstractNumId w:val="31"/>
  </w:num>
  <w:num w:numId="23">
    <w:abstractNumId w:val="34"/>
  </w:num>
  <w:num w:numId="24">
    <w:abstractNumId w:val="25"/>
  </w:num>
  <w:num w:numId="25">
    <w:abstractNumId w:val="36"/>
  </w:num>
  <w:num w:numId="26">
    <w:abstractNumId w:val="12"/>
  </w:num>
  <w:num w:numId="27">
    <w:abstractNumId w:val="39"/>
  </w:num>
  <w:num w:numId="28">
    <w:abstractNumId w:val="11"/>
  </w:num>
  <w:num w:numId="29">
    <w:abstractNumId w:val="35"/>
  </w:num>
  <w:num w:numId="30">
    <w:abstractNumId w:val="33"/>
  </w:num>
  <w:num w:numId="31">
    <w:abstractNumId w:val="13"/>
  </w:num>
  <w:num w:numId="32">
    <w:abstractNumId w:val="17"/>
  </w:num>
  <w:num w:numId="33">
    <w:abstractNumId w:val="14"/>
  </w:num>
  <w:num w:numId="34">
    <w:abstractNumId w:val="27"/>
  </w:num>
  <w:num w:numId="35">
    <w:abstractNumId w:val="41"/>
  </w:num>
  <w:num w:numId="36">
    <w:abstractNumId w:val="19"/>
  </w:num>
  <w:num w:numId="37">
    <w:abstractNumId w:val="30"/>
  </w:num>
  <w:num w:numId="38">
    <w:abstractNumId w:val="16"/>
  </w:num>
  <w:num w:numId="39">
    <w:abstractNumId w:val="10"/>
  </w:num>
  <w:num w:numId="40">
    <w:abstractNumId w:val="18"/>
  </w:num>
  <w:num w:numId="41">
    <w:abstractNumId w:val="32"/>
  </w:num>
  <w:num w:numId="42">
    <w:abstractNumId w:val="37"/>
  </w:num>
  <w:num w:numId="43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49">
      <o:colormru v:ext="edit" colors="#a39161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031"/>
    <w:rsid w:val="00000876"/>
    <w:rsid w:val="000009A6"/>
    <w:rsid w:val="000027B1"/>
    <w:rsid w:val="0000349D"/>
    <w:rsid w:val="00004AE3"/>
    <w:rsid w:val="00006A42"/>
    <w:rsid w:val="000070CC"/>
    <w:rsid w:val="00014655"/>
    <w:rsid w:val="000174C0"/>
    <w:rsid w:val="00022AD6"/>
    <w:rsid w:val="00024406"/>
    <w:rsid w:val="00024908"/>
    <w:rsid w:val="00030A5D"/>
    <w:rsid w:val="000335AD"/>
    <w:rsid w:val="00033E96"/>
    <w:rsid w:val="00034EE8"/>
    <w:rsid w:val="000404C7"/>
    <w:rsid w:val="00040F7E"/>
    <w:rsid w:val="00046CB3"/>
    <w:rsid w:val="0004760A"/>
    <w:rsid w:val="00050034"/>
    <w:rsid w:val="00052D13"/>
    <w:rsid w:val="00052E02"/>
    <w:rsid w:val="000551A4"/>
    <w:rsid w:val="00057665"/>
    <w:rsid w:val="000607B5"/>
    <w:rsid w:val="000607D0"/>
    <w:rsid w:val="00063BF3"/>
    <w:rsid w:val="00065F9A"/>
    <w:rsid w:val="000676AF"/>
    <w:rsid w:val="00067EEE"/>
    <w:rsid w:val="00071C47"/>
    <w:rsid w:val="00072E1E"/>
    <w:rsid w:val="00072F2F"/>
    <w:rsid w:val="00077DB0"/>
    <w:rsid w:val="00083C72"/>
    <w:rsid w:val="00085B5D"/>
    <w:rsid w:val="00086072"/>
    <w:rsid w:val="00086DCB"/>
    <w:rsid w:val="000875EF"/>
    <w:rsid w:val="000904E1"/>
    <w:rsid w:val="00095DF9"/>
    <w:rsid w:val="0009797A"/>
    <w:rsid w:val="000A1240"/>
    <w:rsid w:val="000A2085"/>
    <w:rsid w:val="000A2D76"/>
    <w:rsid w:val="000A346C"/>
    <w:rsid w:val="000A35C1"/>
    <w:rsid w:val="000A7F16"/>
    <w:rsid w:val="000B0612"/>
    <w:rsid w:val="000B4E55"/>
    <w:rsid w:val="000B5031"/>
    <w:rsid w:val="000C529B"/>
    <w:rsid w:val="000C6127"/>
    <w:rsid w:val="000C66AC"/>
    <w:rsid w:val="000C75DE"/>
    <w:rsid w:val="000D2989"/>
    <w:rsid w:val="000E0059"/>
    <w:rsid w:val="000E4D3F"/>
    <w:rsid w:val="000E5D1C"/>
    <w:rsid w:val="000E7E8C"/>
    <w:rsid w:val="000F0499"/>
    <w:rsid w:val="000F0952"/>
    <w:rsid w:val="000F2705"/>
    <w:rsid w:val="000F61E4"/>
    <w:rsid w:val="00100690"/>
    <w:rsid w:val="00103054"/>
    <w:rsid w:val="0010633A"/>
    <w:rsid w:val="00106D97"/>
    <w:rsid w:val="00111922"/>
    <w:rsid w:val="00112236"/>
    <w:rsid w:val="00112BFB"/>
    <w:rsid w:val="0011612E"/>
    <w:rsid w:val="0011643F"/>
    <w:rsid w:val="0011737E"/>
    <w:rsid w:val="001173B7"/>
    <w:rsid w:val="00120E1C"/>
    <w:rsid w:val="00122CC7"/>
    <w:rsid w:val="00124E24"/>
    <w:rsid w:val="00125DE3"/>
    <w:rsid w:val="00126A19"/>
    <w:rsid w:val="001272F5"/>
    <w:rsid w:val="0013179C"/>
    <w:rsid w:val="00133449"/>
    <w:rsid w:val="001340CE"/>
    <w:rsid w:val="00135B72"/>
    <w:rsid w:val="00140110"/>
    <w:rsid w:val="00140E7D"/>
    <w:rsid w:val="00141163"/>
    <w:rsid w:val="0014182B"/>
    <w:rsid w:val="00141DA2"/>
    <w:rsid w:val="001439DA"/>
    <w:rsid w:val="001443F6"/>
    <w:rsid w:val="001461B8"/>
    <w:rsid w:val="00146E0D"/>
    <w:rsid w:val="00150DF3"/>
    <w:rsid w:val="00151DBD"/>
    <w:rsid w:val="00152929"/>
    <w:rsid w:val="00154549"/>
    <w:rsid w:val="001545DC"/>
    <w:rsid w:val="00156B47"/>
    <w:rsid w:val="00156C1E"/>
    <w:rsid w:val="00157C86"/>
    <w:rsid w:val="001615E3"/>
    <w:rsid w:val="00166704"/>
    <w:rsid w:val="00167C0C"/>
    <w:rsid w:val="00170A21"/>
    <w:rsid w:val="00171EBA"/>
    <w:rsid w:val="00172BA0"/>
    <w:rsid w:val="0017339D"/>
    <w:rsid w:val="00177062"/>
    <w:rsid w:val="00177B41"/>
    <w:rsid w:val="001808F5"/>
    <w:rsid w:val="00184C26"/>
    <w:rsid w:val="00185083"/>
    <w:rsid w:val="00185F47"/>
    <w:rsid w:val="00187C37"/>
    <w:rsid w:val="0019237D"/>
    <w:rsid w:val="001942FA"/>
    <w:rsid w:val="0019438A"/>
    <w:rsid w:val="00194AFC"/>
    <w:rsid w:val="00195455"/>
    <w:rsid w:val="001A6A2C"/>
    <w:rsid w:val="001A73B4"/>
    <w:rsid w:val="001B1008"/>
    <w:rsid w:val="001B1D2A"/>
    <w:rsid w:val="001B25F4"/>
    <w:rsid w:val="001B31BD"/>
    <w:rsid w:val="001B4EED"/>
    <w:rsid w:val="001B53B6"/>
    <w:rsid w:val="001B5476"/>
    <w:rsid w:val="001B6969"/>
    <w:rsid w:val="001C0F8C"/>
    <w:rsid w:val="001C12EA"/>
    <w:rsid w:val="001C1E4D"/>
    <w:rsid w:val="001C5765"/>
    <w:rsid w:val="001D0D24"/>
    <w:rsid w:val="001D299E"/>
    <w:rsid w:val="001D409B"/>
    <w:rsid w:val="001D6D22"/>
    <w:rsid w:val="001D6E8E"/>
    <w:rsid w:val="001E2D3A"/>
    <w:rsid w:val="001E3245"/>
    <w:rsid w:val="001E384C"/>
    <w:rsid w:val="001E4D7E"/>
    <w:rsid w:val="001E4DFC"/>
    <w:rsid w:val="001E4EE2"/>
    <w:rsid w:val="001E5663"/>
    <w:rsid w:val="001F0274"/>
    <w:rsid w:val="001F1C6C"/>
    <w:rsid w:val="001F1DBC"/>
    <w:rsid w:val="001F28C9"/>
    <w:rsid w:val="001F434B"/>
    <w:rsid w:val="001F511B"/>
    <w:rsid w:val="001F6266"/>
    <w:rsid w:val="00202F7A"/>
    <w:rsid w:val="00204F53"/>
    <w:rsid w:val="00206CFB"/>
    <w:rsid w:val="00213C76"/>
    <w:rsid w:val="002158C4"/>
    <w:rsid w:val="002223DB"/>
    <w:rsid w:val="0022796D"/>
    <w:rsid w:val="00231A89"/>
    <w:rsid w:val="00234298"/>
    <w:rsid w:val="0023500D"/>
    <w:rsid w:val="00236366"/>
    <w:rsid w:val="0023669B"/>
    <w:rsid w:val="00236EA0"/>
    <w:rsid w:val="00237F26"/>
    <w:rsid w:val="00244203"/>
    <w:rsid w:val="00250AED"/>
    <w:rsid w:val="00251ACE"/>
    <w:rsid w:val="0025263F"/>
    <w:rsid w:val="00252D1C"/>
    <w:rsid w:val="00255CA6"/>
    <w:rsid w:val="00257772"/>
    <w:rsid w:val="00257CD9"/>
    <w:rsid w:val="00262514"/>
    <w:rsid w:val="00262D8B"/>
    <w:rsid w:val="002641E9"/>
    <w:rsid w:val="00265C99"/>
    <w:rsid w:val="00266D96"/>
    <w:rsid w:val="0027016F"/>
    <w:rsid w:val="002702DA"/>
    <w:rsid w:val="00270318"/>
    <w:rsid w:val="002708FD"/>
    <w:rsid w:val="00272BEC"/>
    <w:rsid w:val="00272D88"/>
    <w:rsid w:val="002744C4"/>
    <w:rsid w:val="002753A5"/>
    <w:rsid w:val="0027543F"/>
    <w:rsid w:val="0028290E"/>
    <w:rsid w:val="00282BC2"/>
    <w:rsid w:val="00284567"/>
    <w:rsid w:val="00284EC1"/>
    <w:rsid w:val="00290278"/>
    <w:rsid w:val="00292170"/>
    <w:rsid w:val="002933C4"/>
    <w:rsid w:val="0029478A"/>
    <w:rsid w:val="00297E73"/>
    <w:rsid w:val="002A3E68"/>
    <w:rsid w:val="002A7DDE"/>
    <w:rsid w:val="002B00E6"/>
    <w:rsid w:val="002B243A"/>
    <w:rsid w:val="002B5824"/>
    <w:rsid w:val="002B7D60"/>
    <w:rsid w:val="002C0153"/>
    <w:rsid w:val="002C1157"/>
    <w:rsid w:val="002C314D"/>
    <w:rsid w:val="002C44AF"/>
    <w:rsid w:val="002C6449"/>
    <w:rsid w:val="002D0E9C"/>
    <w:rsid w:val="002D112B"/>
    <w:rsid w:val="002D20FD"/>
    <w:rsid w:val="002D3313"/>
    <w:rsid w:val="002D6762"/>
    <w:rsid w:val="002D67AA"/>
    <w:rsid w:val="002D7BDE"/>
    <w:rsid w:val="002E3AFC"/>
    <w:rsid w:val="002E4AE0"/>
    <w:rsid w:val="002F0EE4"/>
    <w:rsid w:val="002F3925"/>
    <w:rsid w:val="002F5676"/>
    <w:rsid w:val="002F7C68"/>
    <w:rsid w:val="002F7F5F"/>
    <w:rsid w:val="003014A1"/>
    <w:rsid w:val="003015EC"/>
    <w:rsid w:val="003052ED"/>
    <w:rsid w:val="00314794"/>
    <w:rsid w:val="00314D03"/>
    <w:rsid w:val="0032144D"/>
    <w:rsid w:val="00322C89"/>
    <w:rsid w:val="00331935"/>
    <w:rsid w:val="0033373D"/>
    <w:rsid w:val="003354DB"/>
    <w:rsid w:val="00337AC2"/>
    <w:rsid w:val="00341E92"/>
    <w:rsid w:val="00342863"/>
    <w:rsid w:val="0035074F"/>
    <w:rsid w:val="003525C2"/>
    <w:rsid w:val="00353A9A"/>
    <w:rsid w:val="00354D46"/>
    <w:rsid w:val="0035539E"/>
    <w:rsid w:val="003562DC"/>
    <w:rsid w:val="00361C14"/>
    <w:rsid w:val="00363651"/>
    <w:rsid w:val="00367068"/>
    <w:rsid w:val="00373043"/>
    <w:rsid w:val="00373D8F"/>
    <w:rsid w:val="0038121A"/>
    <w:rsid w:val="00382369"/>
    <w:rsid w:val="00383B0F"/>
    <w:rsid w:val="003850FF"/>
    <w:rsid w:val="0038512F"/>
    <w:rsid w:val="00386FF8"/>
    <w:rsid w:val="00391116"/>
    <w:rsid w:val="00392EE2"/>
    <w:rsid w:val="00395419"/>
    <w:rsid w:val="00396080"/>
    <w:rsid w:val="003968AF"/>
    <w:rsid w:val="003973C5"/>
    <w:rsid w:val="003A164C"/>
    <w:rsid w:val="003A1EA9"/>
    <w:rsid w:val="003B1217"/>
    <w:rsid w:val="003B3BDA"/>
    <w:rsid w:val="003C4444"/>
    <w:rsid w:val="003C4E59"/>
    <w:rsid w:val="003C59F8"/>
    <w:rsid w:val="003C6E01"/>
    <w:rsid w:val="003D5D1A"/>
    <w:rsid w:val="003D6040"/>
    <w:rsid w:val="003D622D"/>
    <w:rsid w:val="003E0881"/>
    <w:rsid w:val="003E2C2F"/>
    <w:rsid w:val="003E3261"/>
    <w:rsid w:val="003E4B64"/>
    <w:rsid w:val="003F0235"/>
    <w:rsid w:val="003F0B41"/>
    <w:rsid w:val="003F3BED"/>
    <w:rsid w:val="003F4222"/>
    <w:rsid w:val="003F57CB"/>
    <w:rsid w:val="003F5C83"/>
    <w:rsid w:val="003F72F0"/>
    <w:rsid w:val="003F7BC0"/>
    <w:rsid w:val="003F7DCC"/>
    <w:rsid w:val="00400799"/>
    <w:rsid w:val="004007B7"/>
    <w:rsid w:val="0040164E"/>
    <w:rsid w:val="0040488E"/>
    <w:rsid w:val="00405EAA"/>
    <w:rsid w:val="0040623A"/>
    <w:rsid w:val="00407B31"/>
    <w:rsid w:val="0042097B"/>
    <w:rsid w:val="00431373"/>
    <w:rsid w:val="00435430"/>
    <w:rsid w:val="00435BF1"/>
    <w:rsid w:val="00436905"/>
    <w:rsid w:val="00437F5D"/>
    <w:rsid w:val="00440A22"/>
    <w:rsid w:val="00441B0A"/>
    <w:rsid w:val="0044268A"/>
    <w:rsid w:val="0044280D"/>
    <w:rsid w:val="00442B67"/>
    <w:rsid w:val="0044390C"/>
    <w:rsid w:val="00445E41"/>
    <w:rsid w:val="00447436"/>
    <w:rsid w:val="00457F9F"/>
    <w:rsid w:val="00460ACD"/>
    <w:rsid w:val="00463D73"/>
    <w:rsid w:val="004661CC"/>
    <w:rsid w:val="00466C71"/>
    <w:rsid w:val="00467CBB"/>
    <w:rsid w:val="0047075F"/>
    <w:rsid w:val="00471793"/>
    <w:rsid w:val="00472F4F"/>
    <w:rsid w:val="004737E4"/>
    <w:rsid w:val="0047574F"/>
    <w:rsid w:val="00475963"/>
    <w:rsid w:val="00475B7E"/>
    <w:rsid w:val="0047630D"/>
    <w:rsid w:val="00476E8B"/>
    <w:rsid w:val="00476F23"/>
    <w:rsid w:val="00477F59"/>
    <w:rsid w:val="004800BE"/>
    <w:rsid w:val="00480A45"/>
    <w:rsid w:val="004836B0"/>
    <w:rsid w:val="00484862"/>
    <w:rsid w:val="00490B5D"/>
    <w:rsid w:val="0049144D"/>
    <w:rsid w:val="004919D2"/>
    <w:rsid w:val="004919EC"/>
    <w:rsid w:val="00495B29"/>
    <w:rsid w:val="004A2ED2"/>
    <w:rsid w:val="004A3457"/>
    <w:rsid w:val="004A7F15"/>
    <w:rsid w:val="004B0339"/>
    <w:rsid w:val="004B0A24"/>
    <w:rsid w:val="004B0CAA"/>
    <w:rsid w:val="004B3BE6"/>
    <w:rsid w:val="004B6BE3"/>
    <w:rsid w:val="004C04C6"/>
    <w:rsid w:val="004C267F"/>
    <w:rsid w:val="004C307D"/>
    <w:rsid w:val="004C362A"/>
    <w:rsid w:val="004C36FF"/>
    <w:rsid w:val="004C7E05"/>
    <w:rsid w:val="004D28F2"/>
    <w:rsid w:val="004D5979"/>
    <w:rsid w:val="004D6DF3"/>
    <w:rsid w:val="004E01EF"/>
    <w:rsid w:val="004E06C5"/>
    <w:rsid w:val="004E1021"/>
    <w:rsid w:val="004E2615"/>
    <w:rsid w:val="004E456E"/>
    <w:rsid w:val="004E6127"/>
    <w:rsid w:val="004F06F1"/>
    <w:rsid w:val="004F0791"/>
    <w:rsid w:val="004F4EB2"/>
    <w:rsid w:val="004F5ECE"/>
    <w:rsid w:val="005005E8"/>
    <w:rsid w:val="005011EF"/>
    <w:rsid w:val="0050171E"/>
    <w:rsid w:val="00501920"/>
    <w:rsid w:val="00506B80"/>
    <w:rsid w:val="00506F7A"/>
    <w:rsid w:val="0050740E"/>
    <w:rsid w:val="00510AF0"/>
    <w:rsid w:val="00513965"/>
    <w:rsid w:val="00514686"/>
    <w:rsid w:val="005156CC"/>
    <w:rsid w:val="00515759"/>
    <w:rsid w:val="0051583C"/>
    <w:rsid w:val="005233CF"/>
    <w:rsid w:val="005254CE"/>
    <w:rsid w:val="005301A0"/>
    <w:rsid w:val="005319F8"/>
    <w:rsid w:val="005330B0"/>
    <w:rsid w:val="0053772C"/>
    <w:rsid w:val="00541A4C"/>
    <w:rsid w:val="00542648"/>
    <w:rsid w:val="005435E8"/>
    <w:rsid w:val="00554667"/>
    <w:rsid w:val="00555A4B"/>
    <w:rsid w:val="00556503"/>
    <w:rsid w:val="00556746"/>
    <w:rsid w:val="005654F8"/>
    <w:rsid w:val="0056706D"/>
    <w:rsid w:val="005675F8"/>
    <w:rsid w:val="00571388"/>
    <w:rsid w:val="0057154F"/>
    <w:rsid w:val="00573E9A"/>
    <w:rsid w:val="00574748"/>
    <w:rsid w:val="00582057"/>
    <w:rsid w:val="005856CE"/>
    <w:rsid w:val="00586062"/>
    <w:rsid w:val="0059517F"/>
    <w:rsid w:val="005A17A8"/>
    <w:rsid w:val="005A1E20"/>
    <w:rsid w:val="005A40C8"/>
    <w:rsid w:val="005A6EAD"/>
    <w:rsid w:val="005B0206"/>
    <w:rsid w:val="005B1838"/>
    <w:rsid w:val="005B1C0A"/>
    <w:rsid w:val="005B6928"/>
    <w:rsid w:val="005C1A51"/>
    <w:rsid w:val="005C3AF8"/>
    <w:rsid w:val="005C55F5"/>
    <w:rsid w:val="005C5749"/>
    <w:rsid w:val="005D18E4"/>
    <w:rsid w:val="005D2BB3"/>
    <w:rsid w:val="005D305B"/>
    <w:rsid w:val="005D6948"/>
    <w:rsid w:val="005E48A3"/>
    <w:rsid w:val="005E6882"/>
    <w:rsid w:val="005E71B2"/>
    <w:rsid w:val="005F02A1"/>
    <w:rsid w:val="005F0CAB"/>
    <w:rsid w:val="005F3C5E"/>
    <w:rsid w:val="005F428C"/>
    <w:rsid w:val="005F4836"/>
    <w:rsid w:val="005F520E"/>
    <w:rsid w:val="005F79AD"/>
    <w:rsid w:val="005F7D25"/>
    <w:rsid w:val="00602F02"/>
    <w:rsid w:val="006106B2"/>
    <w:rsid w:val="0061104B"/>
    <w:rsid w:val="0061188D"/>
    <w:rsid w:val="00611D70"/>
    <w:rsid w:val="00614F86"/>
    <w:rsid w:val="00615133"/>
    <w:rsid w:val="0061581B"/>
    <w:rsid w:val="0061591D"/>
    <w:rsid w:val="00615B3E"/>
    <w:rsid w:val="00616B20"/>
    <w:rsid w:val="006200F0"/>
    <w:rsid w:val="00620948"/>
    <w:rsid w:val="00620DFA"/>
    <w:rsid w:val="00630A8D"/>
    <w:rsid w:val="00632272"/>
    <w:rsid w:val="0064073F"/>
    <w:rsid w:val="006425CB"/>
    <w:rsid w:val="00642C8F"/>
    <w:rsid w:val="0064489B"/>
    <w:rsid w:val="00644E34"/>
    <w:rsid w:val="00647616"/>
    <w:rsid w:val="006510D0"/>
    <w:rsid w:val="00651543"/>
    <w:rsid w:val="00652A5E"/>
    <w:rsid w:val="006638C7"/>
    <w:rsid w:val="00666911"/>
    <w:rsid w:val="0067029F"/>
    <w:rsid w:val="0067361D"/>
    <w:rsid w:val="00676540"/>
    <w:rsid w:val="00677998"/>
    <w:rsid w:val="00681510"/>
    <w:rsid w:val="006827BA"/>
    <w:rsid w:val="006837C4"/>
    <w:rsid w:val="006841FF"/>
    <w:rsid w:val="00685346"/>
    <w:rsid w:val="0068535E"/>
    <w:rsid w:val="00687495"/>
    <w:rsid w:val="006900C6"/>
    <w:rsid w:val="0069032B"/>
    <w:rsid w:val="0069563F"/>
    <w:rsid w:val="006962E9"/>
    <w:rsid w:val="006A044B"/>
    <w:rsid w:val="006A2E32"/>
    <w:rsid w:val="006A3018"/>
    <w:rsid w:val="006B0C14"/>
    <w:rsid w:val="006B16F8"/>
    <w:rsid w:val="006B1DA5"/>
    <w:rsid w:val="006B2E25"/>
    <w:rsid w:val="006B39B3"/>
    <w:rsid w:val="006B7319"/>
    <w:rsid w:val="006B7851"/>
    <w:rsid w:val="006C0BB9"/>
    <w:rsid w:val="006C2052"/>
    <w:rsid w:val="006C2F95"/>
    <w:rsid w:val="006C3EEE"/>
    <w:rsid w:val="006C4937"/>
    <w:rsid w:val="006D0CBF"/>
    <w:rsid w:val="006D16E2"/>
    <w:rsid w:val="006D3259"/>
    <w:rsid w:val="006D3EFC"/>
    <w:rsid w:val="006D4F13"/>
    <w:rsid w:val="006D61BA"/>
    <w:rsid w:val="006D629E"/>
    <w:rsid w:val="006D7C30"/>
    <w:rsid w:val="006D7D70"/>
    <w:rsid w:val="006E1A04"/>
    <w:rsid w:val="006E35E2"/>
    <w:rsid w:val="006E4C63"/>
    <w:rsid w:val="006F0BC1"/>
    <w:rsid w:val="006F4FFF"/>
    <w:rsid w:val="006F64F2"/>
    <w:rsid w:val="006F6544"/>
    <w:rsid w:val="006F67F2"/>
    <w:rsid w:val="006F7669"/>
    <w:rsid w:val="0070387A"/>
    <w:rsid w:val="00705532"/>
    <w:rsid w:val="007072E2"/>
    <w:rsid w:val="00711BAB"/>
    <w:rsid w:val="00712F2A"/>
    <w:rsid w:val="007132C0"/>
    <w:rsid w:val="00720995"/>
    <w:rsid w:val="00722899"/>
    <w:rsid w:val="00730675"/>
    <w:rsid w:val="00733C7F"/>
    <w:rsid w:val="0073558D"/>
    <w:rsid w:val="00735766"/>
    <w:rsid w:val="00740DE0"/>
    <w:rsid w:val="0074271F"/>
    <w:rsid w:val="00743182"/>
    <w:rsid w:val="0074359C"/>
    <w:rsid w:val="00745571"/>
    <w:rsid w:val="007463AE"/>
    <w:rsid w:val="00747271"/>
    <w:rsid w:val="00747CB5"/>
    <w:rsid w:val="00751332"/>
    <w:rsid w:val="007515F3"/>
    <w:rsid w:val="00751C8C"/>
    <w:rsid w:val="00752CD9"/>
    <w:rsid w:val="00755E40"/>
    <w:rsid w:val="0076184A"/>
    <w:rsid w:val="00763D9B"/>
    <w:rsid w:val="00767245"/>
    <w:rsid w:val="00767C41"/>
    <w:rsid w:val="00770F7B"/>
    <w:rsid w:val="0077104F"/>
    <w:rsid w:val="007732D4"/>
    <w:rsid w:val="00775524"/>
    <w:rsid w:val="00775DB1"/>
    <w:rsid w:val="00775E69"/>
    <w:rsid w:val="007766DF"/>
    <w:rsid w:val="00780230"/>
    <w:rsid w:val="00781734"/>
    <w:rsid w:val="00783A52"/>
    <w:rsid w:val="00783C39"/>
    <w:rsid w:val="00785F10"/>
    <w:rsid w:val="0078667C"/>
    <w:rsid w:val="00790FAC"/>
    <w:rsid w:val="007915FD"/>
    <w:rsid w:val="0079178B"/>
    <w:rsid w:val="007930A8"/>
    <w:rsid w:val="00796CC7"/>
    <w:rsid w:val="007A0389"/>
    <w:rsid w:val="007A0E1E"/>
    <w:rsid w:val="007A1F1B"/>
    <w:rsid w:val="007A4B8A"/>
    <w:rsid w:val="007A5A47"/>
    <w:rsid w:val="007A793E"/>
    <w:rsid w:val="007B0CE5"/>
    <w:rsid w:val="007B3DE9"/>
    <w:rsid w:val="007B6267"/>
    <w:rsid w:val="007B7A1B"/>
    <w:rsid w:val="007C0172"/>
    <w:rsid w:val="007C021A"/>
    <w:rsid w:val="007C1145"/>
    <w:rsid w:val="007C202D"/>
    <w:rsid w:val="007D0FC2"/>
    <w:rsid w:val="007D202C"/>
    <w:rsid w:val="007D2EFE"/>
    <w:rsid w:val="007D3382"/>
    <w:rsid w:val="007D50AC"/>
    <w:rsid w:val="007D7C78"/>
    <w:rsid w:val="007E1191"/>
    <w:rsid w:val="007E3761"/>
    <w:rsid w:val="007E7608"/>
    <w:rsid w:val="007E7A77"/>
    <w:rsid w:val="007F030D"/>
    <w:rsid w:val="007F07E3"/>
    <w:rsid w:val="007F2204"/>
    <w:rsid w:val="007F406B"/>
    <w:rsid w:val="007F68B7"/>
    <w:rsid w:val="007F72C6"/>
    <w:rsid w:val="008002D0"/>
    <w:rsid w:val="008023FC"/>
    <w:rsid w:val="00804569"/>
    <w:rsid w:val="008047BF"/>
    <w:rsid w:val="0080669C"/>
    <w:rsid w:val="00810CBC"/>
    <w:rsid w:val="00813799"/>
    <w:rsid w:val="008155C3"/>
    <w:rsid w:val="00821DC2"/>
    <w:rsid w:val="008243DF"/>
    <w:rsid w:val="008245D1"/>
    <w:rsid w:val="00825851"/>
    <w:rsid w:val="00826980"/>
    <w:rsid w:val="008316AA"/>
    <w:rsid w:val="00836077"/>
    <w:rsid w:val="00837C6A"/>
    <w:rsid w:val="00840299"/>
    <w:rsid w:val="00843463"/>
    <w:rsid w:val="0084384B"/>
    <w:rsid w:val="00845663"/>
    <w:rsid w:val="008461FD"/>
    <w:rsid w:val="00850B98"/>
    <w:rsid w:val="0085197F"/>
    <w:rsid w:val="00853CCF"/>
    <w:rsid w:val="00853CF4"/>
    <w:rsid w:val="00854C92"/>
    <w:rsid w:val="008605E9"/>
    <w:rsid w:val="00862521"/>
    <w:rsid w:val="0086269A"/>
    <w:rsid w:val="008629AF"/>
    <w:rsid w:val="00862B62"/>
    <w:rsid w:val="00863F3A"/>
    <w:rsid w:val="008676CE"/>
    <w:rsid w:val="00872EAA"/>
    <w:rsid w:val="008750B8"/>
    <w:rsid w:val="008756B9"/>
    <w:rsid w:val="008761E9"/>
    <w:rsid w:val="00876BC6"/>
    <w:rsid w:val="00877975"/>
    <w:rsid w:val="00880C2B"/>
    <w:rsid w:val="00881847"/>
    <w:rsid w:val="00881FB6"/>
    <w:rsid w:val="00882157"/>
    <w:rsid w:val="008839D1"/>
    <w:rsid w:val="00884B13"/>
    <w:rsid w:val="00885FDA"/>
    <w:rsid w:val="00886C59"/>
    <w:rsid w:val="008919B3"/>
    <w:rsid w:val="00891A52"/>
    <w:rsid w:val="00894360"/>
    <w:rsid w:val="0089653F"/>
    <w:rsid w:val="00896701"/>
    <w:rsid w:val="0089722F"/>
    <w:rsid w:val="00897659"/>
    <w:rsid w:val="008A21C8"/>
    <w:rsid w:val="008A249D"/>
    <w:rsid w:val="008A24A8"/>
    <w:rsid w:val="008A29FB"/>
    <w:rsid w:val="008A6FD4"/>
    <w:rsid w:val="008B088C"/>
    <w:rsid w:val="008B1345"/>
    <w:rsid w:val="008B3439"/>
    <w:rsid w:val="008B52A4"/>
    <w:rsid w:val="008B6355"/>
    <w:rsid w:val="008C05AE"/>
    <w:rsid w:val="008C3C49"/>
    <w:rsid w:val="008C5045"/>
    <w:rsid w:val="008C5825"/>
    <w:rsid w:val="008C67D4"/>
    <w:rsid w:val="008C773B"/>
    <w:rsid w:val="008C782D"/>
    <w:rsid w:val="008C7FC2"/>
    <w:rsid w:val="008D0C5D"/>
    <w:rsid w:val="008D2606"/>
    <w:rsid w:val="008D3E68"/>
    <w:rsid w:val="008D43A0"/>
    <w:rsid w:val="008D43EE"/>
    <w:rsid w:val="008D6246"/>
    <w:rsid w:val="008D7A59"/>
    <w:rsid w:val="008E110C"/>
    <w:rsid w:val="008E1E1B"/>
    <w:rsid w:val="008E3169"/>
    <w:rsid w:val="008E4ACE"/>
    <w:rsid w:val="008F04D2"/>
    <w:rsid w:val="008F06A7"/>
    <w:rsid w:val="008F3100"/>
    <w:rsid w:val="008F3C5F"/>
    <w:rsid w:val="008F429B"/>
    <w:rsid w:val="008F5273"/>
    <w:rsid w:val="00902431"/>
    <w:rsid w:val="00905498"/>
    <w:rsid w:val="00906065"/>
    <w:rsid w:val="00907B8C"/>
    <w:rsid w:val="00907BE6"/>
    <w:rsid w:val="009112F0"/>
    <w:rsid w:val="0091175B"/>
    <w:rsid w:val="00914A58"/>
    <w:rsid w:val="0091752D"/>
    <w:rsid w:val="00921D28"/>
    <w:rsid w:val="00924575"/>
    <w:rsid w:val="009251C4"/>
    <w:rsid w:val="00925D15"/>
    <w:rsid w:val="00926DC8"/>
    <w:rsid w:val="00927282"/>
    <w:rsid w:val="0092753E"/>
    <w:rsid w:val="00927ED2"/>
    <w:rsid w:val="009325C6"/>
    <w:rsid w:val="00933DB6"/>
    <w:rsid w:val="009352F7"/>
    <w:rsid w:val="009366A2"/>
    <w:rsid w:val="009368E9"/>
    <w:rsid w:val="0094278C"/>
    <w:rsid w:val="0094309E"/>
    <w:rsid w:val="009434C3"/>
    <w:rsid w:val="00944CC3"/>
    <w:rsid w:val="00946DC4"/>
    <w:rsid w:val="00951923"/>
    <w:rsid w:val="0095193C"/>
    <w:rsid w:val="00951BEB"/>
    <w:rsid w:val="00952A01"/>
    <w:rsid w:val="00953989"/>
    <w:rsid w:val="0095578F"/>
    <w:rsid w:val="00963D6B"/>
    <w:rsid w:val="00966066"/>
    <w:rsid w:val="00967276"/>
    <w:rsid w:val="00970AFF"/>
    <w:rsid w:val="00971AFF"/>
    <w:rsid w:val="009749E1"/>
    <w:rsid w:val="009759B2"/>
    <w:rsid w:val="0098064F"/>
    <w:rsid w:val="00985879"/>
    <w:rsid w:val="00992ADF"/>
    <w:rsid w:val="00993050"/>
    <w:rsid w:val="00993E50"/>
    <w:rsid w:val="00994697"/>
    <w:rsid w:val="009960A7"/>
    <w:rsid w:val="00996416"/>
    <w:rsid w:val="009A46D3"/>
    <w:rsid w:val="009A7FBB"/>
    <w:rsid w:val="009B05AF"/>
    <w:rsid w:val="009B1B2F"/>
    <w:rsid w:val="009B1FC2"/>
    <w:rsid w:val="009C334D"/>
    <w:rsid w:val="009C5A9C"/>
    <w:rsid w:val="009C5EF3"/>
    <w:rsid w:val="009C664D"/>
    <w:rsid w:val="009C66AE"/>
    <w:rsid w:val="009C689A"/>
    <w:rsid w:val="009C7EC3"/>
    <w:rsid w:val="009D0328"/>
    <w:rsid w:val="009D221F"/>
    <w:rsid w:val="009D25C4"/>
    <w:rsid w:val="009D3719"/>
    <w:rsid w:val="009D3A80"/>
    <w:rsid w:val="009D72D4"/>
    <w:rsid w:val="009E2CB1"/>
    <w:rsid w:val="009E4FF4"/>
    <w:rsid w:val="009E5DEE"/>
    <w:rsid w:val="009E7E1B"/>
    <w:rsid w:val="009F2A26"/>
    <w:rsid w:val="009F3C07"/>
    <w:rsid w:val="009F4447"/>
    <w:rsid w:val="009F5D96"/>
    <w:rsid w:val="009F7663"/>
    <w:rsid w:val="009F7A03"/>
    <w:rsid w:val="009F7CA2"/>
    <w:rsid w:val="00A00D30"/>
    <w:rsid w:val="00A05B0B"/>
    <w:rsid w:val="00A07CF2"/>
    <w:rsid w:val="00A106A6"/>
    <w:rsid w:val="00A11949"/>
    <w:rsid w:val="00A11AE6"/>
    <w:rsid w:val="00A12152"/>
    <w:rsid w:val="00A125B5"/>
    <w:rsid w:val="00A12727"/>
    <w:rsid w:val="00A1314F"/>
    <w:rsid w:val="00A133BA"/>
    <w:rsid w:val="00A14192"/>
    <w:rsid w:val="00A14B50"/>
    <w:rsid w:val="00A15E18"/>
    <w:rsid w:val="00A2139F"/>
    <w:rsid w:val="00A242FE"/>
    <w:rsid w:val="00A24581"/>
    <w:rsid w:val="00A25994"/>
    <w:rsid w:val="00A26147"/>
    <w:rsid w:val="00A26B19"/>
    <w:rsid w:val="00A30677"/>
    <w:rsid w:val="00A311A7"/>
    <w:rsid w:val="00A3227D"/>
    <w:rsid w:val="00A37611"/>
    <w:rsid w:val="00A376A1"/>
    <w:rsid w:val="00A37D80"/>
    <w:rsid w:val="00A41664"/>
    <w:rsid w:val="00A42100"/>
    <w:rsid w:val="00A54332"/>
    <w:rsid w:val="00A54BCA"/>
    <w:rsid w:val="00A54EB0"/>
    <w:rsid w:val="00A6228C"/>
    <w:rsid w:val="00A639DD"/>
    <w:rsid w:val="00A64F71"/>
    <w:rsid w:val="00A65576"/>
    <w:rsid w:val="00A667D4"/>
    <w:rsid w:val="00A710CE"/>
    <w:rsid w:val="00A720A4"/>
    <w:rsid w:val="00A74511"/>
    <w:rsid w:val="00A74EE9"/>
    <w:rsid w:val="00A758C5"/>
    <w:rsid w:val="00A76FBF"/>
    <w:rsid w:val="00A77934"/>
    <w:rsid w:val="00A80E7E"/>
    <w:rsid w:val="00A81C20"/>
    <w:rsid w:val="00A86C53"/>
    <w:rsid w:val="00A90810"/>
    <w:rsid w:val="00A91FD4"/>
    <w:rsid w:val="00A92EF4"/>
    <w:rsid w:val="00A93B1B"/>
    <w:rsid w:val="00A956D5"/>
    <w:rsid w:val="00A95F00"/>
    <w:rsid w:val="00A97C12"/>
    <w:rsid w:val="00AA2E04"/>
    <w:rsid w:val="00AA4495"/>
    <w:rsid w:val="00AB04FB"/>
    <w:rsid w:val="00AB12B1"/>
    <w:rsid w:val="00AB6471"/>
    <w:rsid w:val="00AB689C"/>
    <w:rsid w:val="00AC310A"/>
    <w:rsid w:val="00AC383E"/>
    <w:rsid w:val="00AC6214"/>
    <w:rsid w:val="00AC7381"/>
    <w:rsid w:val="00AD0E6B"/>
    <w:rsid w:val="00AD44E8"/>
    <w:rsid w:val="00AD6C3B"/>
    <w:rsid w:val="00AD72BD"/>
    <w:rsid w:val="00AE1754"/>
    <w:rsid w:val="00AE18E0"/>
    <w:rsid w:val="00AE205D"/>
    <w:rsid w:val="00AE2A73"/>
    <w:rsid w:val="00AE2E59"/>
    <w:rsid w:val="00AF16EE"/>
    <w:rsid w:val="00AF2575"/>
    <w:rsid w:val="00AF26F0"/>
    <w:rsid w:val="00B03BAF"/>
    <w:rsid w:val="00B06ECD"/>
    <w:rsid w:val="00B1030A"/>
    <w:rsid w:val="00B10C7C"/>
    <w:rsid w:val="00B1416D"/>
    <w:rsid w:val="00B2135B"/>
    <w:rsid w:val="00B21D91"/>
    <w:rsid w:val="00B24A25"/>
    <w:rsid w:val="00B25833"/>
    <w:rsid w:val="00B279C7"/>
    <w:rsid w:val="00B34D27"/>
    <w:rsid w:val="00B36AD4"/>
    <w:rsid w:val="00B36E39"/>
    <w:rsid w:val="00B406D9"/>
    <w:rsid w:val="00B43B6B"/>
    <w:rsid w:val="00B43C08"/>
    <w:rsid w:val="00B43E05"/>
    <w:rsid w:val="00B4475B"/>
    <w:rsid w:val="00B46BC5"/>
    <w:rsid w:val="00B50909"/>
    <w:rsid w:val="00B51D53"/>
    <w:rsid w:val="00B52A95"/>
    <w:rsid w:val="00B54730"/>
    <w:rsid w:val="00B55F61"/>
    <w:rsid w:val="00B56A11"/>
    <w:rsid w:val="00B57BDD"/>
    <w:rsid w:val="00B57F6A"/>
    <w:rsid w:val="00B61211"/>
    <w:rsid w:val="00B61292"/>
    <w:rsid w:val="00B634C3"/>
    <w:rsid w:val="00B645CC"/>
    <w:rsid w:val="00B65BA1"/>
    <w:rsid w:val="00B65C3B"/>
    <w:rsid w:val="00B67D9F"/>
    <w:rsid w:val="00B72C8A"/>
    <w:rsid w:val="00B7304B"/>
    <w:rsid w:val="00B758B1"/>
    <w:rsid w:val="00B75B8D"/>
    <w:rsid w:val="00B773B5"/>
    <w:rsid w:val="00B80964"/>
    <w:rsid w:val="00B82254"/>
    <w:rsid w:val="00B84EBF"/>
    <w:rsid w:val="00B90AEB"/>
    <w:rsid w:val="00B90E4A"/>
    <w:rsid w:val="00B92645"/>
    <w:rsid w:val="00B9429A"/>
    <w:rsid w:val="00B968FC"/>
    <w:rsid w:val="00B976DD"/>
    <w:rsid w:val="00BA0716"/>
    <w:rsid w:val="00BA150F"/>
    <w:rsid w:val="00BA21F1"/>
    <w:rsid w:val="00BA56A8"/>
    <w:rsid w:val="00BA6CD4"/>
    <w:rsid w:val="00BA77B6"/>
    <w:rsid w:val="00BB5040"/>
    <w:rsid w:val="00BB5FC0"/>
    <w:rsid w:val="00BB6769"/>
    <w:rsid w:val="00BB76E1"/>
    <w:rsid w:val="00BB7873"/>
    <w:rsid w:val="00BC1F41"/>
    <w:rsid w:val="00BC41B8"/>
    <w:rsid w:val="00BC440A"/>
    <w:rsid w:val="00BC567A"/>
    <w:rsid w:val="00BC6303"/>
    <w:rsid w:val="00BD0308"/>
    <w:rsid w:val="00BD11E6"/>
    <w:rsid w:val="00BD1576"/>
    <w:rsid w:val="00BD3FC3"/>
    <w:rsid w:val="00BD4A29"/>
    <w:rsid w:val="00BD5A72"/>
    <w:rsid w:val="00BD6EFD"/>
    <w:rsid w:val="00BE3A4E"/>
    <w:rsid w:val="00BE4C97"/>
    <w:rsid w:val="00BE5C50"/>
    <w:rsid w:val="00BE739A"/>
    <w:rsid w:val="00BF0191"/>
    <w:rsid w:val="00BF29BE"/>
    <w:rsid w:val="00BF42BB"/>
    <w:rsid w:val="00BF56C0"/>
    <w:rsid w:val="00C00B62"/>
    <w:rsid w:val="00C00D44"/>
    <w:rsid w:val="00C038E1"/>
    <w:rsid w:val="00C03B15"/>
    <w:rsid w:val="00C05C9E"/>
    <w:rsid w:val="00C071E2"/>
    <w:rsid w:val="00C07E0E"/>
    <w:rsid w:val="00C10D32"/>
    <w:rsid w:val="00C10DE2"/>
    <w:rsid w:val="00C10F3C"/>
    <w:rsid w:val="00C2122B"/>
    <w:rsid w:val="00C21C13"/>
    <w:rsid w:val="00C22107"/>
    <w:rsid w:val="00C2289E"/>
    <w:rsid w:val="00C242EA"/>
    <w:rsid w:val="00C2500A"/>
    <w:rsid w:val="00C30FFC"/>
    <w:rsid w:val="00C33F71"/>
    <w:rsid w:val="00C34101"/>
    <w:rsid w:val="00C35CFB"/>
    <w:rsid w:val="00C36C8D"/>
    <w:rsid w:val="00C37DB6"/>
    <w:rsid w:val="00C41005"/>
    <w:rsid w:val="00C41D4D"/>
    <w:rsid w:val="00C43365"/>
    <w:rsid w:val="00C4423C"/>
    <w:rsid w:val="00C50962"/>
    <w:rsid w:val="00C50C44"/>
    <w:rsid w:val="00C55073"/>
    <w:rsid w:val="00C55BC0"/>
    <w:rsid w:val="00C560F9"/>
    <w:rsid w:val="00C56293"/>
    <w:rsid w:val="00C60FB4"/>
    <w:rsid w:val="00C62136"/>
    <w:rsid w:val="00C62869"/>
    <w:rsid w:val="00C63E40"/>
    <w:rsid w:val="00C65004"/>
    <w:rsid w:val="00C70067"/>
    <w:rsid w:val="00C739A8"/>
    <w:rsid w:val="00C73E45"/>
    <w:rsid w:val="00C75248"/>
    <w:rsid w:val="00C75AAB"/>
    <w:rsid w:val="00C768BB"/>
    <w:rsid w:val="00C773BD"/>
    <w:rsid w:val="00C817D4"/>
    <w:rsid w:val="00C8385F"/>
    <w:rsid w:val="00C8463E"/>
    <w:rsid w:val="00C87935"/>
    <w:rsid w:val="00C9104B"/>
    <w:rsid w:val="00C91188"/>
    <w:rsid w:val="00C92970"/>
    <w:rsid w:val="00C92A41"/>
    <w:rsid w:val="00C93242"/>
    <w:rsid w:val="00C94A8A"/>
    <w:rsid w:val="00C97D02"/>
    <w:rsid w:val="00CA080A"/>
    <w:rsid w:val="00CA1EE8"/>
    <w:rsid w:val="00CA2416"/>
    <w:rsid w:val="00CA53CE"/>
    <w:rsid w:val="00CB13B6"/>
    <w:rsid w:val="00CB34AE"/>
    <w:rsid w:val="00CB54DF"/>
    <w:rsid w:val="00CC6D9E"/>
    <w:rsid w:val="00CC7F7D"/>
    <w:rsid w:val="00CD4B93"/>
    <w:rsid w:val="00CD5E4E"/>
    <w:rsid w:val="00CE0ADA"/>
    <w:rsid w:val="00CE3DE4"/>
    <w:rsid w:val="00CE618F"/>
    <w:rsid w:val="00CE640F"/>
    <w:rsid w:val="00CE67F6"/>
    <w:rsid w:val="00CE7596"/>
    <w:rsid w:val="00CF010F"/>
    <w:rsid w:val="00CF258B"/>
    <w:rsid w:val="00CF2896"/>
    <w:rsid w:val="00CF4E38"/>
    <w:rsid w:val="00D00547"/>
    <w:rsid w:val="00D007E5"/>
    <w:rsid w:val="00D04DD0"/>
    <w:rsid w:val="00D0563C"/>
    <w:rsid w:val="00D1298A"/>
    <w:rsid w:val="00D14D24"/>
    <w:rsid w:val="00D20331"/>
    <w:rsid w:val="00D32CD5"/>
    <w:rsid w:val="00D33869"/>
    <w:rsid w:val="00D346EA"/>
    <w:rsid w:val="00D35844"/>
    <w:rsid w:val="00D35FA4"/>
    <w:rsid w:val="00D416C5"/>
    <w:rsid w:val="00D41D2B"/>
    <w:rsid w:val="00D420E6"/>
    <w:rsid w:val="00D47387"/>
    <w:rsid w:val="00D525E3"/>
    <w:rsid w:val="00D527FB"/>
    <w:rsid w:val="00D53403"/>
    <w:rsid w:val="00D54391"/>
    <w:rsid w:val="00D559E7"/>
    <w:rsid w:val="00D57CA7"/>
    <w:rsid w:val="00D6028C"/>
    <w:rsid w:val="00D64E7C"/>
    <w:rsid w:val="00D659B7"/>
    <w:rsid w:val="00D65AF5"/>
    <w:rsid w:val="00D65C38"/>
    <w:rsid w:val="00D6647C"/>
    <w:rsid w:val="00D6677A"/>
    <w:rsid w:val="00D6728B"/>
    <w:rsid w:val="00D673FA"/>
    <w:rsid w:val="00D67C0D"/>
    <w:rsid w:val="00D718A1"/>
    <w:rsid w:val="00D73E62"/>
    <w:rsid w:val="00D7465B"/>
    <w:rsid w:val="00D75B5B"/>
    <w:rsid w:val="00D77AA0"/>
    <w:rsid w:val="00D819AD"/>
    <w:rsid w:val="00D8301E"/>
    <w:rsid w:val="00D8529B"/>
    <w:rsid w:val="00D85639"/>
    <w:rsid w:val="00D86D17"/>
    <w:rsid w:val="00D90AF4"/>
    <w:rsid w:val="00D9145C"/>
    <w:rsid w:val="00D94D0E"/>
    <w:rsid w:val="00D95533"/>
    <w:rsid w:val="00D96441"/>
    <w:rsid w:val="00DA6764"/>
    <w:rsid w:val="00DA72D8"/>
    <w:rsid w:val="00DB1619"/>
    <w:rsid w:val="00DB170E"/>
    <w:rsid w:val="00DB1B44"/>
    <w:rsid w:val="00DB2680"/>
    <w:rsid w:val="00DB2CC1"/>
    <w:rsid w:val="00DB3634"/>
    <w:rsid w:val="00DB428D"/>
    <w:rsid w:val="00DB5101"/>
    <w:rsid w:val="00DB637A"/>
    <w:rsid w:val="00DB6633"/>
    <w:rsid w:val="00DB6773"/>
    <w:rsid w:val="00DB6AFD"/>
    <w:rsid w:val="00DC0EA8"/>
    <w:rsid w:val="00DC2CF5"/>
    <w:rsid w:val="00DC3DB0"/>
    <w:rsid w:val="00DC42D8"/>
    <w:rsid w:val="00DC66B0"/>
    <w:rsid w:val="00DD599C"/>
    <w:rsid w:val="00DD6DB7"/>
    <w:rsid w:val="00DD6E30"/>
    <w:rsid w:val="00DD772D"/>
    <w:rsid w:val="00DE0036"/>
    <w:rsid w:val="00DE2DDB"/>
    <w:rsid w:val="00DE39C9"/>
    <w:rsid w:val="00DE4277"/>
    <w:rsid w:val="00DE4D3C"/>
    <w:rsid w:val="00DE6C45"/>
    <w:rsid w:val="00DE6D80"/>
    <w:rsid w:val="00DE7583"/>
    <w:rsid w:val="00DE7909"/>
    <w:rsid w:val="00DF0A66"/>
    <w:rsid w:val="00DF14D8"/>
    <w:rsid w:val="00DF2071"/>
    <w:rsid w:val="00DF2A46"/>
    <w:rsid w:val="00DF68E6"/>
    <w:rsid w:val="00E0480E"/>
    <w:rsid w:val="00E04BFC"/>
    <w:rsid w:val="00E04F8E"/>
    <w:rsid w:val="00E0640C"/>
    <w:rsid w:val="00E1059E"/>
    <w:rsid w:val="00E145A4"/>
    <w:rsid w:val="00E14708"/>
    <w:rsid w:val="00E1553F"/>
    <w:rsid w:val="00E15859"/>
    <w:rsid w:val="00E23C3C"/>
    <w:rsid w:val="00E249E7"/>
    <w:rsid w:val="00E258F9"/>
    <w:rsid w:val="00E272F4"/>
    <w:rsid w:val="00E276D4"/>
    <w:rsid w:val="00E30986"/>
    <w:rsid w:val="00E33415"/>
    <w:rsid w:val="00E344C8"/>
    <w:rsid w:val="00E35403"/>
    <w:rsid w:val="00E35EDF"/>
    <w:rsid w:val="00E37FDA"/>
    <w:rsid w:val="00E42F06"/>
    <w:rsid w:val="00E443E3"/>
    <w:rsid w:val="00E44639"/>
    <w:rsid w:val="00E45527"/>
    <w:rsid w:val="00E45960"/>
    <w:rsid w:val="00E4765B"/>
    <w:rsid w:val="00E53681"/>
    <w:rsid w:val="00E53C41"/>
    <w:rsid w:val="00E53C8A"/>
    <w:rsid w:val="00E53C90"/>
    <w:rsid w:val="00E559E9"/>
    <w:rsid w:val="00E66145"/>
    <w:rsid w:val="00E66830"/>
    <w:rsid w:val="00E702AB"/>
    <w:rsid w:val="00E7139E"/>
    <w:rsid w:val="00E725EA"/>
    <w:rsid w:val="00E7316D"/>
    <w:rsid w:val="00E73483"/>
    <w:rsid w:val="00E76C14"/>
    <w:rsid w:val="00E80AC9"/>
    <w:rsid w:val="00E81278"/>
    <w:rsid w:val="00E83BF8"/>
    <w:rsid w:val="00E84D04"/>
    <w:rsid w:val="00E85B62"/>
    <w:rsid w:val="00E87F4F"/>
    <w:rsid w:val="00E91AA1"/>
    <w:rsid w:val="00E91B03"/>
    <w:rsid w:val="00E91C5A"/>
    <w:rsid w:val="00E92D7E"/>
    <w:rsid w:val="00E93E14"/>
    <w:rsid w:val="00E94743"/>
    <w:rsid w:val="00E9511A"/>
    <w:rsid w:val="00EA23EC"/>
    <w:rsid w:val="00EA636F"/>
    <w:rsid w:val="00EB05DC"/>
    <w:rsid w:val="00EB331F"/>
    <w:rsid w:val="00EB38BD"/>
    <w:rsid w:val="00EB4020"/>
    <w:rsid w:val="00EB406A"/>
    <w:rsid w:val="00EB6FD7"/>
    <w:rsid w:val="00EC0587"/>
    <w:rsid w:val="00EC0F41"/>
    <w:rsid w:val="00EC2A6A"/>
    <w:rsid w:val="00EC2D51"/>
    <w:rsid w:val="00EC4CC6"/>
    <w:rsid w:val="00EC5490"/>
    <w:rsid w:val="00EC5A92"/>
    <w:rsid w:val="00ED190C"/>
    <w:rsid w:val="00ED25D7"/>
    <w:rsid w:val="00ED3E34"/>
    <w:rsid w:val="00ED566E"/>
    <w:rsid w:val="00ED5BC1"/>
    <w:rsid w:val="00ED650F"/>
    <w:rsid w:val="00EE1091"/>
    <w:rsid w:val="00EE20D1"/>
    <w:rsid w:val="00EE22E0"/>
    <w:rsid w:val="00EE2FA5"/>
    <w:rsid w:val="00EE679E"/>
    <w:rsid w:val="00EE72E4"/>
    <w:rsid w:val="00EF2E50"/>
    <w:rsid w:val="00EF3505"/>
    <w:rsid w:val="00EF3604"/>
    <w:rsid w:val="00EF70CA"/>
    <w:rsid w:val="00EF7414"/>
    <w:rsid w:val="00F00F5A"/>
    <w:rsid w:val="00F02565"/>
    <w:rsid w:val="00F150C4"/>
    <w:rsid w:val="00F15403"/>
    <w:rsid w:val="00F1638B"/>
    <w:rsid w:val="00F173B5"/>
    <w:rsid w:val="00F17AC2"/>
    <w:rsid w:val="00F218DE"/>
    <w:rsid w:val="00F21C7A"/>
    <w:rsid w:val="00F22277"/>
    <w:rsid w:val="00F2283B"/>
    <w:rsid w:val="00F22E89"/>
    <w:rsid w:val="00F23297"/>
    <w:rsid w:val="00F2678E"/>
    <w:rsid w:val="00F31529"/>
    <w:rsid w:val="00F35376"/>
    <w:rsid w:val="00F368DC"/>
    <w:rsid w:val="00F418AF"/>
    <w:rsid w:val="00F4477A"/>
    <w:rsid w:val="00F46176"/>
    <w:rsid w:val="00F47410"/>
    <w:rsid w:val="00F4745E"/>
    <w:rsid w:val="00F506B5"/>
    <w:rsid w:val="00F509D6"/>
    <w:rsid w:val="00F513AD"/>
    <w:rsid w:val="00F5427C"/>
    <w:rsid w:val="00F55FC3"/>
    <w:rsid w:val="00F57B0C"/>
    <w:rsid w:val="00F657C7"/>
    <w:rsid w:val="00F65906"/>
    <w:rsid w:val="00F71FF0"/>
    <w:rsid w:val="00F73C10"/>
    <w:rsid w:val="00F80887"/>
    <w:rsid w:val="00F80A2D"/>
    <w:rsid w:val="00F80C2B"/>
    <w:rsid w:val="00F94A02"/>
    <w:rsid w:val="00FA0235"/>
    <w:rsid w:val="00FA0F58"/>
    <w:rsid w:val="00FA2317"/>
    <w:rsid w:val="00FA4F91"/>
    <w:rsid w:val="00FA5517"/>
    <w:rsid w:val="00FA7ED3"/>
    <w:rsid w:val="00FB1CB9"/>
    <w:rsid w:val="00FB3AE3"/>
    <w:rsid w:val="00FB5F61"/>
    <w:rsid w:val="00FB7AC9"/>
    <w:rsid w:val="00FC142C"/>
    <w:rsid w:val="00FC1A47"/>
    <w:rsid w:val="00FC24B4"/>
    <w:rsid w:val="00FC3994"/>
    <w:rsid w:val="00FC4B5B"/>
    <w:rsid w:val="00FC6231"/>
    <w:rsid w:val="00FD0DE3"/>
    <w:rsid w:val="00FD3922"/>
    <w:rsid w:val="00FD4B78"/>
    <w:rsid w:val="00FD545D"/>
    <w:rsid w:val="00FD74AD"/>
    <w:rsid w:val="00FE7287"/>
    <w:rsid w:val="00FF3B2C"/>
    <w:rsid w:val="00FF6385"/>
    <w:rsid w:val="0192A10E"/>
    <w:rsid w:val="0297BB7B"/>
    <w:rsid w:val="039DE847"/>
    <w:rsid w:val="0442E04A"/>
    <w:rsid w:val="047D2DB9"/>
    <w:rsid w:val="05646F72"/>
    <w:rsid w:val="05DE4425"/>
    <w:rsid w:val="072DD154"/>
    <w:rsid w:val="08704D4D"/>
    <w:rsid w:val="0915628B"/>
    <w:rsid w:val="098547E0"/>
    <w:rsid w:val="09A14A32"/>
    <w:rsid w:val="0CB2754B"/>
    <w:rsid w:val="0DC8282A"/>
    <w:rsid w:val="11402D90"/>
    <w:rsid w:val="115A3D4E"/>
    <w:rsid w:val="11D2003E"/>
    <w:rsid w:val="129483A1"/>
    <w:rsid w:val="132C979C"/>
    <w:rsid w:val="17DC36DF"/>
    <w:rsid w:val="18AF366D"/>
    <w:rsid w:val="1AE7A665"/>
    <w:rsid w:val="1AF57582"/>
    <w:rsid w:val="1D7EAA6C"/>
    <w:rsid w:val="1DCC0B4C"/>
    <w:rsid w:val="1F0A0833"/>
    <w:rsid w:val="1F5203DB"/>
    <w:rsid w:val="21C498F8"/>
    <w:rsid w:val="244360FC"/>
    <w:rsid w:val="2499A63E"/>
    <w:rsid w:val="249AD299"/>
    <w:rsid w:val="24D1D1B4"/>
    <w:rsid w:val="257A6CF8"/>
    <w:rsid w:val="268C2F4C"/>
    <w:rsid w:val="26A0E7BA"/>
    <w:rsid w:val="26CEFB6F"/>
    <w:rsid w:val="2718456F"/>
    <w:rsid w:val="284D34CF"/>
    <w:rsid w:val="2A3E6362"/>
    <w:rsid w:val="2A7BFE27"/>
    <w:rsid w:val="2B0B8F41"/>
    <w:rsid w:val="2EF75F92"/>
    <w:rsid w:val="321953B3"/>
    <w:rsid w:val="3624D811"/>
    <w:rsid w:val="363D5736"/>
    <w:rsid w:val="36D06A64"/>
    <w:rsid w:val="398F0869"/>
    <w:rsid w:val="39B1F05C"/>
    <w:rsid w:val="3A083C14"/>
    <w:rsid w:val="3BA9D4DD"/>
    <w:rsid w:val="3F50EA81"/>
    <w:rsid w:val="41FFEBD4"/>
    <w:rsid w:val="42D6952D"/>
    <w:rsid w:val="42E81E2B"/>
    <w:rsid w:val="434C9437"/>
    <w:rsid w:val="445D3095"/>
    <w:rsid w:val="452BD2F7"/>
    <w:rsid w:val="45888CFC"/>
    <w:rsid w:val="45BD1390"/>
    <w:rsid w:val="45F335A6"/>
    <w:rsid w:val="46D905F9"/>
    <w:rsid w:val="46F59009"/>
    <w:rsid w:val="47DFA1C3"/>
    <w:rsid w:val="4C35B0A5"/>
    <w:rsid w:val="4CB2DE5B"/>
    <w:rsid w:val="4CCD7DE2"/>
    <w:rsid w:val="4E0E4BE0"/>
    <w:rsid w:val="4E1C166C"/>
    <w:rsid w:val="4ED935FB"/>
    <w:rsid w:val="4FA0ECEE"/>
    <w:rsid w:val="5078F721"/>
    <w:rsid w:val="5416C2BD"/>
    <w:rsid w:val="5709CB68"/>
    <w:rsid w:val="571A6391"/>
    <w:rsid w:val="57B12526"/>
    <w:rsid w:val="59168776"/>
    <w:rsid w:val="5B1B94FE"/>
    <w:rsid w:val="5CC98682"/>
    <w:rsid w:val="5F98C2B7"/>
    <w:rsid w:val="60FE9BF5"/>
    <w:rsid w:val="61F2358B"/>
    <w:rsid w:val="63D3D892"/>
    <w:rsid w:val="6489F106"/>
    <w:rsid w:val="6512906A"/>
    <w:rsid w:val="65ABAD0F"/>
    <w:rsid w:val="698F44F2"/>
    <w:rsid w:val="69AEE732"/>
    <w:rsid w:val="6BB3F4BA"/>
    <w:rsid w:val="6D2229C5"/>
    <w:rsid w:val="6D8E9F41"/>
    <w:rsid w:val="6F67A043"/>
    <w:rsid w:val="7138EAD0"/>
    <w:rsid w:val="71528FE9"/>
    <w:rsid w:val="7165203D"/>
    <w:rsid w:val="71E03AFD"/>
    <w:rsid w:val="73416445"/>
    <w:rsid w:val="73A5D36B"/>
    <w:rsid w:val="73BEBAB5"/>
    <w:rsid w:val="74FEF1BB"/>
    <w:rsid w:val="7538DD46"/>
    <w:rsid w:val="7575C292"/>
    <w:rsid w:val="765BCF43"/>
    <w:rsid w:val="76B1AECC"/>
    <w:rsid w:val="78FA3997"/>
    <w:rsid w:val="7BF62C2C"/>
    <w:rsid w:val="7ED98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a39161"/>
    </o:shapedefaults>
    <o:shapelayout v:ext="edit">
      <o:idmap v:ext="edit" data="1"/>
    </o:shapelayout>
  </w:shapeDefaults>
  <w:doNotEmbedSmartTags/>
  <w:decimalSymbol w:val="."/>
  <w:listSeparator w:val=","/>
  <w14:docId w14:val="100A9B82"/>
  <w15:docId w15:val="{58D3D5C1-DDBF-4396-B8D9-A0245FE0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6AE"/>
    <w:pPr>
      <w:spacing w:after="160" w:line="240" w:lineRule="auto"/>
    </w:pPr>
    <w:rPr>
      <w:rFonts w:ascii="Arial" w:eastAsia="Times New Roman" w:hAnsi="Arial" w:cs="Times New Roman"/>
      <w:szCs w:val="24"/>
      <w:lang w:eastAsia="en-CA"/>
    </w:rPr>
  </w:style>
  <w:style w:type="paragraph" w:styleId="Heading1">
    <w:name w:val="heading 1"/>
    <w:basedOn w:val="BodyText"/>
    <w:next w:val="BodyText"/>
    <w:link w:val="Heading1Char"/>
    <w:uiPriority w:val="9"/>
    <w:qFormat/>
    <w:rsid w:val="00783C39"/>
    <w:pPr>
      <w:keepNext/>
      <w:keepLines/>
      <w:shd w:val="clear" w:color="auto" w:fill="DBE5F1" w:themeFill="accent1" w:themeFillTint="33"/>
      <w:spacing w:before="48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6"/>
      <w:szCs w:val="28"/>
    </w:rPr>
  </w:style>
  <w:style w:type="paragraph" w:styleId="Heading2">
    <w:name w:val="heading 2"/>
    <w:basedOn w:val="BodyText"/>
    <w:next w:val="BodyText"/>
    <w:link w:val="Heading2Char"/>
    <w:uiPriority w:val="9"/>
    <w:unhideWhenUsed/>
    <w:qFormat/>
    <w:rsid w:val="00783C39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6"/>
    </w:rPr>
  </w:style>
  <w:style w:type="paragraph" w:styleId="Heading3">
    <w:name w:val="heading 3"/>
    <w:basedOn w:val="BodyText"/>
    <w:next w:val="BodyText"/>
    <w:link w:val="Heading3Char"/>
    <w:uiPriority w:val="9"/>
    <w:unhideWhenUsed/>
    <w:qFormat/>
    <w:rsid w:val="00783C39"/>
    <w:pPr>
      <w:keepNext/>
      <w:keepLines/>
      <w:spacing w:before="36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BodyText"/>
    <w:next w:val="BodyText"/>
    <w:link w:val="Heading4Char"/>
    <w:uiPriority w:val="9"/>
    <w:unhideWhenUsed/>
    <w:qFormat/>
    <w:rsid w:val="00783C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BodyText"/>
    <w:next w:val="BodyText"/>
    <w:link w:val="Heading5Char"/>
    <w:uiPriority w:val="9"/>
    <w:unhideWhenUsed/>
    <w:qFormat/>
    <w:rsid w:val="00783C3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BodyText"/>
    <w:next w:val="BodyText"/>
    <w:link w:val="Heading6Char"/>
    <w:uiPriority w:val="9"/>
    <w:semiHidden/>
    <w:unhideWhenUsed/>
    <w:qFormat/>
    <w:rsid w:val="00783C3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BodyText"/>
    <w:next w:val="BodyText"/>
    <w:link w:val="Heading7Char"/>
    <w:uiPriority w:val="9"/>
    <w:semiHidden/>
    <w:unhideWhenUsed/>
    <w:qFormat/>
    <w:rsid w:val="00783C3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BodyText"/>
    <w:next w:val="BodyText"/>
    <w:link w:val="Heading8Char"/>
    <w:uiPriority w:val="9"/>
    <w:semiHidden/>
    <w:unhideWhenUsed/>
    <w:qFormat/>
    <w:rsid w:val="00783C3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BodyText"/>
    <w:next w:val="BodyText"/>
    <w:link w:val="Heading9Char"/>
    <w:uiPriority w:val="9"/>
    <w:semiHidden/>
    <w:unhideWhenUsed/>
    <w:qFormat/>
    <w:rsid w:val="00783C3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rochureTitle">
    <w:name w:val="Brochure Title"/>
    <w:basedOn w:val="BodyText"/>
    <w:rsid w:val="00783C39"/>
    <w:pPr>
      <w:spacing w:after="0" w:line="240" w:lineRule="auto"/>
    </w:pPr>
    <w:rPr>
      <w:rFonts w:asciiTheme="majorHAnsi" w:hAnsiTheme="majorHAnsi" w:cstheme="majorHAnsi"/>
      <w:b/>
      <w:color w:val="002D62"/>
      <w:sz w:val="40"/>
      <w:szCs w:val="40"/>
    </w:rPr>
  </w:style>
  <w:style w:type="character" w:styleId="BookTitle">
    <w:name w:val="Book Title"/>
    <w:basedOn w:val="DefaultParagraphFont"/>
    <w:uiPriority w:val="33"/>
    <w:qFormat/>
    <w:rsid w:val="00783C39"/>
    <w:rPr>
      <w:b/>
      <w:bCs/>
      <w:smallCaps/>
      <w:spacing w:val="5"/>
    </w:rPr>
  </w:style>
  <w:style w:type="paragraph" w:styleId="Title">
    <w:name w:val="Title"/>
    <w:basedOn w:val="BodyText"/>
    <w:next w:val="BodyText"/>
    <w:link w:val="TitleChar"/>
    <w:uiPriority w:val="10"/>
    <w:qFormat/>
    <w:rsid w:val="00783C39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2D62"/>
      <w:spacing w:val="5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C39"/>
    <w:rPr>
      <w:rFonts w:asciiTheme="majorHAnsi" w:eastAsiaTheme="majorEastAsia" w:hAnsiTheme="majorHAnsi" w:cstheme="majorBidi"/>
      <w:b/>
      <w:color w:val="002D62"/>
      <w:spacing w:val="5"/>
      <w:kern w:val="28"/>
      <w:sz w:val="56"/>
      <w:szCs w:val="56"/>
    </w:rPr>
  </w:style>
  <w:style w:type="paragraph" w:styleId="Caption">
    <w:name w:val="caption"/>
    <w:basedOn w:val="BodyText"/>
    <w:next w:val="BodyText"/>
    <w:uiPriority w:val="35"/>
    <w:unhideWhenUsed/>
    <w:qFormat/>
    <w:rsid w:val="00783C39"/>
    <w:pPr>
      <w:spacing w:line="240" w:lineRule="auto"/>
      <w:jc w:val="center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BodyText"/>
    <w:link w:val="BalloonTextChar"/>
    <w:uiPriority w:val="99"/>
    <w:semiHidden/>
    <w:unhideWhenUsed/>
    <w:rsid w:val="00783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C39"/>
    <w:rPr>
      <w:rFonts w:ascii="Tahoma" w:hAnsi="Tahoma" w:cs="Tahoma"/>
      <w:sz w:val="16"/>
      <w:szCs w:val="16"/>
    </w:rPr>
  </w:style>
  <w:style w:type="paragraph" w:customStyle="1" w:styleId="BrochureSubtitle">
    <w:name w:val="Brochure Subtitle"/>
    <w:basedOn w:val="BodyText"/>
    <w:rsid w:val="00783C39"/>
    <w:pPr>
      <w:spacing w:before="60" w:line="240" w:lineRule="auto"/>
    </w:pPr>
    <w:rPr>
      <w:caps/>
      <w:color w:val="002D62"/>
      <w:sz w:val="20"/>
    </w:rPr>
  </w:style>
  <w:style w:type="paragraph" w:customStyle="1" w:styleId="TOC2Exercise">
    <w:name w:val="TOC 2 Exercise"/>
    <w:basedOn w:val="BodyText"/>
    <w:next w:val="BodyText"/>
    <w:autoRedefine/>
    <w:uiPriority w:val="39"/>
    <w:unhideWhenUsed/>
    <w:rsid w:val="00783C39"/>
    <w:pPr>
      <w:spacing w:after="100"/>
      <w:ind w:left="202"/>
      <w:contextualSpacing/>
    </w:pPr>
    <w:rPr>
      <w:i/>
    </w:rPr>
  </w:style>
  <w:style w:type="paragraph" w:customStyle="1" w:styleId="BrochureSectionHeading2">
    <w:name w:val="Brochure Section Heading 2"/>
    <w:basedOn w:val="BodyText"/>
    <w:qFormat/>
    <w:rsid w:val="00783C39"/>
    <w:pPr>
      <w:spacing w:after="80"/>
      <w:outlineLvl w:val="1"/>
    </w:pPr>
    <w:rPr>
      <w:rFonts w:cstheme="minorHAnsi"/>
      <w:b/>
      <w:color w:val="3F79BA"/>
      <w:sz w:val="28"/>
      <w:szCs w:val="28"/>
    </w:rPr>
  </w:style>
  <w:style w:type="paragraph" w:customStyle="1" w:styleId="BrochureCopy">
    <w:name w:val="Brochure Copy"/>
    <w:basedOn w:val="BodyText"/>
    <w:qFormat/>
    <w:rsid w:val="00783C39"/>
    <w:pPr>
      <w:spacing w:line="240" w:lineRule="auto"/>
    </w:pPr>
    <w:rPr>
      <w:sz w:val="20"/>
      <w:szCs w:val="22"/>
    </w:rPr>
  </w:style>
  <w:style w:type="paragraph" w:customStyle="1" w:styleId="BrochureSectionHeading1">
    <w:name w:val="Brochure Section Heading 1"/>
    <w:basedOn w:val="BrochureSectionHeading2"/>
    <w:qFormat/>
    <w:rsid w:val="00783C39"/>
    <w:rPr>
      <w:color w:val="002D62"/>
      <w:sz w:val="32"/>
      <w:szCs w:val="32"/>
    </w:rPr>
  </w:style>
  <w:style w:type="paragraph" w:customStyle="1" w:styleId="BrochureCaption">
    <w:name w:val="Brochure Caption"/>
    <w:basedOn w:val="BodyText"/>
    <w:rsid w:val="00783C39"/>
    <w:pPr>
      <w:spacing w:line="240" w:lineRule="auto"/>
    </w:pPr>
    <w:rPr>
      <w:b/>
      <w:i/>
      <w:color w:val="4F81BD" w:themeColor="accent1"/>
      <w:sz w:val="16"/>
      <w:szCs w:val="22"/>
    </w:rPr>
  </w:style>
  <w:style w:type="paragraph" w:customStyle="1" w:styleId="BrochureContactInformation">
    <w:name w:val="Brochure Contact Information"/>
    <w:basedOn w:val="BodyText"/>
    <w:rsid w:val="00783C39"/>
    <w:pPr>
      <w:spacing w:after="0"/>
    </w:pPr>
    <w:rPr>
      <w:color w:val="002D62"/>
      <w:sz w:val="18"/>
      <w:szCs w:val="22"/>
    </w:rPr>
  </w:style>
  <w:style w:type="paragraph" w:customStyle="1" w:styleId="BrochureContactInformationHeading">
    <w:name w:val="Brochure Contact Information Heading"/>
    <w:basedOn w:val="BodyText"/>
    <w:rsid w:val="00783C39"/>
    <w:pPr>
      <w:spacing w:after="40"/>
    </w:pPr>
    <w:rPr>
      <w:rFonts w:asciiTheme="majorHAnsi" w:hAnsiTheme="majorHAnsi" w:cstheme="majorHAnsi"/>
      <w:b/>
      <w:color w:val="002D62"/>
      <w:sz w:val="22"/>
      <w:szCs w:val="22"/>
    </w:rPr>
  </w:style>
  <w:style w:type="paragraph" w:customStyle="1" w:styleId="WebSiteAddress">
    <w:name w:val="Web Site Address"/>
    <w:basedOn w:val="Normal"/>
    <w:rsid w:val="00CB54DF"/>
    <w:pPr>
      <w:spacing w:before="240" w:after="80"/>
    </w:pPr>
    <w:rPr>
      <w:color w:val="4F81BD"/>
    </w:rPr>
  </w:style>
  <w:style w:type="paragraph" w:customStyle="1" w:styleId="BrochureList">
    <w:name w:val="Brochure List"/>
    <w:basedOn w:val="BrochureCopy"/>
    <w:rsid w:val="00783C39"/>
    <w:pPr>
      <w:numPr>
        <w:numId w:val="1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783C39"/>
    <w:rPr>
      <w:color w:val="808080"/>
    </w:rPr>
  </w:style>
  <w:style w:type="paragraph" w:styleId="Header">
    <w:name w:val="header"/>
    <w:basedOn w:val="BodyText"/>
    <w:link w:val="HeaderChar"/>
    <w:uiPriority w:val="99"/>
    <w:unhideWhenUsed/>
    <w:rsid w:val="00783C39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783C39"/>
    <w:rPr>
      <w:rFonts w:ascii="Calibri" w:hAnsi="Calibri"/>
      <w:sz w:val="20"/>
      <w:szCs w:val="24"/>
    </w:rPr>
  </w:style>
  <w:style w:type="paragraph" w:styleId="Footer">
    <w:name w:val="footer"/>
    <w:basedOn w:val="BodyText"/>
    <w:link w:val="FooterChar"/>
    <w:uiPriority w:val="99"/>
    <w:unhideWhenUsed/>
    <w:rsid w:val="00783C39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783C39"/>
    <w:rPr>
      <w:rFonts w:ascii="Calibri" w:hAnsi="Calibri"/>
      <w:sz w:val="20"/>
      <w:szCs w:val="24"/>
    </w:rPr>
  </w:style>
  <w:style w:type="paragraph" w:styleId="NormalWeb">
    <w:name w:val="Normal (Web)"/>
    <w:basedOn w:val="Normal"/>
    <w:unhideWhenUsed/>
    <w:rsid w:val="00783C39"/>
  </w:style>
  <w:style w:type="character" w:customStyle="1" w:styleId="Heading1Char">
    <w:name w:val="Heading 1 Char"/>
    <w:basedOn w:val="DefaultParagraphFont"/>
    <w:link w:val="Heading1"/>
    <w:uiPriority w:val="9"/>
    <w:rsid w:val="00783C39"/>
    <w:rPr>
      <w:rFonts w:asciiTheme="majorHAnsi" w:eastAsiaTheme="majorEastAsia" w:hAnsiTheme="majorHAnsi" w:cstheme="majorBidi"/>
      <w:b/>
      <w:bCs/>
      <w:color w:val="244061" w:themeColor="accent1" w:themeShade="80"/>
      <w:sz w:val="36"/>
      <w:szCs w:val="28"/>
      <w:shd w:val="clear" w:color="auto" w:fill="DBE5F1" w:themeFill="accent1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783C39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3C39"/>
    <w:rPr>
      <w:rFonts w:asciiTheme="majorHAnsi" w:eastAsiaTheme="majorEastAsia" w:hAnsiTheme="majorHAnsi" w:cstheme="majorBidi"/>
      <w:b/>
      <w:bCs/>
      <w:color w:val="4F81BD" w:themeColor="accen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83C3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83C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C39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C3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C39"/>
    <w:rPr>
      <w:rFonts w:asciiTheme="majorHAnsi" w:eastAsiaTheme="majorEastAsia" w:hAnsiTheme="majorHAnsi" w:cstheme="majorBidi"/>
      <w:color w:val="404040" w:themeColor="text1" w:themeTint="BF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C3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paragraph" w:styleId="Subtitle">
    <w:name w:val="Subtitle"/>
    <w:basedOn w:val="BodyText"/>
    <w:next w:val="BodyText"/>
    <w:link w:val="SubtitleChar"/>
    <w:uiPriority w:val="11"/>
    <w:qFormat/>
    <w:rsid w:val="00783C39"/>
    <w:pPr>
      <w:numPr>
        <w:ilvl w:val="1"/>
      </w:numPr>
    </w:pPr>
    <w:rPr>
      <w:rFonts w:asciiTheme="majorHAnsi" w:eastAsiaTheme="majorEastAsia" w:hAnsiTheme="majorHAnsi" w:cstheme="majorBidi"/>
      <w:iCs/>
      <w:color w:val="3F79BA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783C39"/>
    <w:rPr>
      <w:rFonts w:asciiTheme="majorHAnsi" w:eastAsiaTheme="majorEastAsia" w:hAnsiTheme="majorHAnsi" w:cstheme="majorBidi"/>
      <w:iCs/>
      <w:color w:val="3F79BA"/>
      <w:sz w:val="40"/>
      <w:szCs w:val="40"/>
    </w:rPr>
  </w:style>
  <w:style w:type="character" w:styleId="Strong">
    <w:name w:val="Strong"/>
    <w:basedOn w:val="DefaultParagraphFont"/>
    <w:uiPriority w:val="22"/>
    <w:qFormat/>
    <w:rsid w:val="00783C39"/>
    <w:rPr>
      <w:b/>
      <w:bCs/>
    </w:rPr>
  </w:style>
  <w:style w:type="character" w:styleId="Emphasis">
    <w:name w:val="Emphasis"/>
    <w:basedOn w:val="DefaultParagraphFont"/>
    <w:uiPriority w:val="20"/>
    <w:qFormat/>
    <w:rsid w:val="00783C39"/>
    <w:rPr>
      <w:i/>
      <w:iCs/>
    </w:rPr>
  </w:style>
  <w:style w:type="paragraph" w:styleId="NoSpacing">
    <w:name w:val="No Spacing"/>
    <w:link w:val="NoSpacingChar"/>
    <w:uiPriority w:val="1"/>
    <w:qFormat/>
    <w:rsid w:val="00783C39"/>
    <w:pPr>
      <w:spacing w:after="0" w:line="240" w:lineRule="auto"/>
    </w:pPr>
    <w:rPr>
      <w:rFonts w:ascii="Calibri" w:hAnsi="Calibri"/>
      <w:sz w:val="24"/>
      <w:szCs w:val="24"/>
    </w:rPr>
  </w:style>
  <w:style w:type="paragraph" w:styleId="ListParagraph">
    <w:name w:val="List Paragraph"/>
    <w:basedOn w:val="BodyText"/>
    <w:uiPriority w:val="34"/>
    <w:qFormat/>
    <w:rsid w:val="00783C39"/>
    <w:pPr>
      <w:ind w:left="720"/>
      <w:contextualSpacing/>
    </w:pPr>
  </w:style>
  <w:style w:type="paragraph" w:styleId="Quote">
    <w:name w:val="Quote"/>
    <w:basedOn w:val="BodyText"/>
    <w:next w:val="BodyText"/>
    <w:link w:val="QuoteChar"/>
    <w:uiPriority w:val="29"/>
    <w:qFormat/>
    <w:rsid w:val="00783C3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83C39"/>
    <w:rPr>
      <w:rFonts w:ascii="Calibri" w:hAnsi="Calibri"/>
      <w:i/>
      <w:iCs/>
      <w:color w:val="000000" w:themeColor="text1"/>
      <w:sz w:val="24"/>
      <w:szCs w:val="24"/>
    </w:rPr>
  </w:style>
  <w:style w:type="paragraph" w:styleId="IntenseQuote">
    <w:name w:val="Intense Quote"/>
    <w:basedOn w:val="BodyText"/>
    <w:next w:val="BodyText"/>
    <w:link w:val="IntenseQuoteChar"/>
    <w:uiPriority w:val="30"/>
    <w:qFormat/>
    <w:rsid w:val="00783C3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C39"/>
    <w:rPr>
      <w:rFonts w:ascii="Calibri" w:hAnsi="Calibri"/>
      <w:b/>
      <w:bCs/>
      <w:i/>
      <w:iCs/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3E088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83C39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3E088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83C39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rsid w:val="00783C39"/>
    <w:pPr>
      <w:outlineLvl w:val="9"/>
    </w:pPr>
  </w:style>
  <w:style w:type="paragraph" w:customStyle="1" w:styleId="Body">
    <w:name w:val="Body"/>
    <w:basedOn w:val="Normal"/>
    <w:qFormat/>
    <w:rsid w:val="003E0881"/>
    <w:pPr>
      <w:spacing w:after="0"/>
    </w:pPr>
    <w:rPr>
      <w:rFonts w:cstheme="minorHAnsi"/>
    </w:rPr>
  </w:style>
  <w:style w:type="paragraph" w:customStyle="1" w:styleId="Year">
    <w:name w:val="Year"/>
    <w:qFormat/>
    <w:rsid w:val="00783C39"/>
    <w:pPr>
      <w:spacing w:after="0" w:line="240" w:lineRule="auto"/>
      <w:jc w:val="center"/>
    </w:pPr>
    <w:rPr>
      <w:rFonts w:ascii="Calibri" w:hAnsi="Calibri"/>
      <w:b/>
      <w:color w:val="FFFFFF" w:themeColor="background1"/>
      <w:sz w:val="40"/>
      <w:szCs w:val="40"/>
    </w:rPr>
  </w:style>
  <w:style w:type="paragraph" w:styleId="BodyText">
    <w:name w:val="Body Text"/>
    <w:link w:val="BodyTextChar"/>
    <w:uiPriority w:val="99"/>
    <w:unhideWhenUsed/>
    <w:rsid w:val="00783C39"/>
    <w:pPr>
      <w:spacing w:after="120"/>
    </w:pPr>
    <w:rPr>
      <w:rFonts w:ascii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783C39"/>
    <w:rPr>
      <w:rFonts w:ascii="Calibri" w:hAnsi="Calibri"/>
      <w:sz w:val="24"/>
      <w:szCs w:val="24"/>
    </w:rPr>
  </w:style>
  <w:style w:type="paragraph" w:styleId="Bibliography">
    <w:name w:val="Bibliography"/>
    <w:basedOn w:val="BodyText"/>
    <w:next w:val="BodyText"/>
    <w:uiPriority w:val="37"/>
    <w:semiHidden/>
    <w:unhideWhenUsed/>
    <w:rsid w:val="00783C39"/>
  </w:style>
  <w:style w:type="paragraph" w:styleId="BlockText">
    <w:name w:val="Block Text"/>
    <w:basedOn w:val="BodyText"/>
    <w:uiPriority w:val="99"/>
    <w:unhideWhenUsed/>
    <w:rsid w:val="00783C39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paragraph" w:styleId="BodyText2">
    <w:name w:val="Body Text 2"/>
    <w:basedOn w:val="BodyText"/>
    <w:link w:val="BodyText2Char"/>
    <w:uiPriority w:val="99"/>
    <w:semiHidden/>
    <w:unhideWhenUsed/>
    <w:rsid w:val="00783C3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83C39"/>
    <w:rPr>
      <w:rFonts w:ascii="Calibri" w:hAnsi="Calibri"/>
      <w:sz w:val="24"/>
      <w:szCs w:val="24"/>
    </w:rPr>
  </w:style>
  <w:style w:type="paragraph" w:styleId="BodyText3">
    <w:name w:val="Body Text 3"/>
    <w:basedOn w:val="BodyText"/>
    <w:link w:val="BodyText3Char"/>
    <w:uiPriority w:val="99"/>
    <w:unhideWhenUsed/>
    <w:rsid w:val="00783C39"/>
    <w:pPr>
      <w:spacing w:after="0" w:line="240" w:lineRule="auto"/>
    </w:pPr>
    <w:rPr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783C39"/>
    <w:rPr>
      <w:rFonts w:ascii="Calibri" w:hAnsi="Calibri"/>
      <w:sz w:val="24"/>
      <w:szCs w:val="20"/>
    </w:rPr>
  </w:style>
  <w:style w:type="paragraph" w:styleId="BodyTextIndent">
    <w:name w:val="Body Text Indent"/>
    <w:basedOn w:val="BodyText"/>
    <w:link w:val="BodyTextIndentChar"/>
    <w:uiPriority w:val="99"/>
    <w:semiHidden/>
    <w:unhideWhenUsed/>
    <w:rsid w:val="00783C39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83C39"/>
    <w:rPr>
      <w:rFonts w:ascii="Calibri" w:hAnsi="Calibri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83C3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83C39"/>
    <w:rPr>
      <w:rFonts w:ascii="Calibri" w:hAnsi="Calibri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783C39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783C39"/>
    <w:rPr>
      <w:rFonts w:ascii="Calibri" w:hAnsi="Calibri"/>
      <w:sz w:val="24"/>
      <w:szCs w:val="24"/>
    </w:rPr>
  </w:style>
  <w:style w:type="paragraph" w:styleId="BodyTextIndent2">
    <w:name w:val="Body Text Indent 2"/>
    <w:basedOn w:val="BodyText"/>
    <w:link w:val="BodyTextIndent2Char"/>
    <w:uiPriority w:val="99"/>
    <w:semiHidden/>
    <w:unhideWhenUsed/>
    <w:rsid w:val="00783C39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83C39"/>
    <w:rPr>
      <w:rFonts w:ascii="Calibri" w:hAnsi="Calibri"/>
      <w:sz w:val="24"/>
      <w:szCs w:val="24"/>
    </w:rPr>
  </w:style>
  <w:style w:type="paragraph" w:styleId="BodyTextIndent3">
    <w:name w:val="Body Text Indent 3"/>
    <w:basedOn w:val="BodyText"/>
    <w:link w:val="BodyTextIndent3Char"/>
    <w:uiPriority w:val="99"/>
    <w:semiHidden/>
    <w:unhideWhenUsed/>
    <w:rsid w:val="00783C39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83C39"/>
    <w:rPr>
      <w:rFonts w:ascii="Calibri" w:hAnsi="Calibri"/>
      <w:sz w:val="16"/>
      <w:szCs w:val="16"/>
    </w:rPr>
  </w:style>
  <w:style w:type="paragraph" w:styleId="Closing">
    <w:name w:val="Closing"/>
    <w:basedOn w:val="BodyText"/>
    <w:link w:val="ClosingChar"/>
    <w:uiPriority w:val="99"/>
    <w:semiHidden/>
    <w:unhideWhenUsed/>
    <w:rsid w:val="00783C3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83C39"/>
    <w:rPr>
      <w:rFonts w:ascii="Calibri" w:hAnsi="Calibri"/>
      <w:sz w:val="24"/>
      <w:szCs w:val="24"/>
    </w:rPr>
  </w:style>
  <w:style w:type="paragraph" w:styleId="CommentText">
    <w:name w:val="annotation text"/>
    <w:basedOn w:val="BodyText"/>
    <w:link w:val="CommentTextChar"/>
    <w:uiPriority w:val="99"/>
    <w:semiHidden/>
    <w:unhideWhenUsed/>
    <w:rsid w:val="00783C3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C39"/>
    <w:rPr>
      <w:rFonts w:ascii="Calibri" w:hAnsi="Calibri"/>
      <w:sz w:val="24"/>
      <w:szCs w:val="20"/>
    </w:rPr>
  </w:style>
  <w:style w:type="paragraph" w:styleId="Date">
    <w:name w:val="Date"/>
    <w:basedOn w:val="BodyText"/>
    <w:next w:val="BodyText"/>
    <w:link w:val="DateChar"/>
    <w:uiPriority w:val="99"/>
    <w:semiHidden/>
    <w:unhideWhenUsed/>
    <w:rsid w:val="00783C39"/>
  </w:style>
  <w:style w:type="character" w:customStyle="1" w:styleId="DateChar">
    <w:name w:val="Date Char"/>
    <w:basedOn w:val="DefaultParagraphFont"/>
    <w:link w:val="Date"/>
    <w:uiPriority w:val="99"/>
    <w:semiHidden/>
    <w:rsid w:val="00783C39"/>
    <w:rPr>
      <w:rFonts w:ascii="Calibri" w:hAnsi="Calibri"/>
      <w:sz w:val="24"/>
      <w:szCs w:val="24"/>
    </w:rPr>
  </w:style>
  <w:style w:type="paragraph" w:styleId="DocumentMap">
    <w:name w:val="Document Map"/>
    <w:basedOn w:val="BodyText"/>
    <w:link w:val="DocumentMapChar"/>
    <w:uiPriority w:val="99"/>
    <w:semiHidden/>
    <w:unhideWhenUsed/>
    <w:rsid w:val="00783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3C39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BodyText"/>
    <w:link w:val="E-mailSignatureChar"/>
    <w:uiPriority w:val="99"/>
    <w:semiHidden/>
    <w:unhideWhenUsed/>
    <w:rsid w:val="00783C3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83C39"/>
    <w:rPr>
      <w:rFonts w:ascii="Calibri" w:hAnsi="Calibri"/>
      <w:sz w:val="24"/>
      <w:szCs w:val="24"/>
    </w:rPr>
  </w:style>
  <w:style w:type="paragraph" w:styleId="EndnoteText">
    <w:name w:val="endnote text"/>
    <w:basedOn w:val="BodyText"/>
    <w:link w:val="EndnoteTextChar"/>
    <w:uiPriority w:val="99"/>
    <w:semiHidden/>
    <w:unhideWhenUsed/>
    <w:rsid w:val="00783C39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3C39"/>
    <w:rPr>
      <w:rFonts w:ascii="Calibri" w:hAnsi="Calibri"/>
      <w:sz w:val="24"/>
      <w:szCs w:val="20"/>
    </w:rPr>
  </w:style>
  <w:style w:type="paragraph" w:styleId="EnvelopeAddress">
    <w:name w:val="envelope address"/>
    <w:basedOn w:val="BodyText"/>
    <w:uiPriority w:val="99"/>
    <w:semiHidden/>
    <w:unhideWhenUsed/>
    <w:rsid w:val="00783C3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BodyText"/>
    <w:uiPriority w:val="99"/>
    <w:semiHidden/>
    <w:unhideWhenUsed/>
    <w:rsid w:val="00783C39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83C39"/>
    <w:rPr>
      <w:vertAlign w:val="superscript"/>
    </w:rPr>
  </w:style>
  <w:style w:type="paragraph" w:styleId="FootnoteText">
    <w:name w:val="footnote text"/>
    <w:basedOn w:val="BodyText"/>
    <w:link w:val="FootnoteTextChar"/>
    <w:uiPriority w:val="99"/>
    <w:unhideWhenUsed/>
    <w:rsid w:val="00783C3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83C39"/>
    <w:rPr>
      <w:rFonts w:ascii="Calibri" w:hAnsi="Calibri"/>
      <w:sz w:val="20"/>
      <w:szCs w:val="20"/>
    </w:rPr>
  </w:style>
  <w:style w:type="character" w:styleId="HTMLAcronym">
    <w:name w:val="HTML Acronym"/>
    <w:basedOn w:val="DefaultParagraphFont"/>
    <w:uiPriority w:val="99"/>
    <w:semiHidden/>
    <w:unhideWhenUsed/>
    <w:rsid w:val="00783C39"/>
  </w:style>
  <w:style w:type="paragraph" w:styleId="HTMLAddress">
    <w:name w:val="HTML Address"/>
    <w:basedOn w:val="BodyText"/>
    <w:link w:val="HTMLAddressChar"/>
    <w:uiPriority w:val="99"/>
    <w:semiHidden/>
    <w:unhideWhenUsed/>
    <w:rsid w:val="00783C3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83C39"/>
    <w:rPr>
      <w:rFonts w:ascii="Calibri" w:hAnsi="Calibri"/>
      <w:i/>
      <w:iCs/>
      <w:sz w:val="24"/>
      <w:szCs w:val="24"/>
    </w:rPr>
  </w:style>
  <w:style w:type="paragraph" w:styleId="HTMLPreformatted">
    <w:name w:val="HTML Preformatted"/>
    <w:basedOn w:val="BodyText"/>
    <w:link w:val="HTMLPreformattedChar"/>
    <w:uiPriority w:val="99"/>
    <w:semiHidden/>
    <w:unhideWhenUsed/>
    <w:rsid w:val="00783C39"/>
    <w:pPr>
      <w:spacing w:after="0" w:line="240" w:lineRule="auto"/>
    </w:pPr>
    <w:rPr>
      <w:rFonts w:ascii="Consolas" w:hAnsi="Consolas" w:cs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C39"/>
    <w:rPr>
      <w:rFonts w:ascii="Consolas" w:hAnsi="Consolas" w:cs="Consolas"/>
      <w:sz w:val="24"/>
      <w:szCs w:val="20"/>
    </w:rPr>
  </w:style>
  <w:style w:type="paragraph" w:styleId="Index1">
    <w:name w:val="index 1"/>
    <w:basedOn w:val="BodyText"/>
    <w:next w:val="BodyText"/>
    <w:autoRedefine/>
    <w:uiPriority w:val="99"/>
    <w:semiHidden/>
    <w:unhideWhenUsed/>
    <w:rsid w:val="00783C39"/>
    <w:pPr>
      <w:spacing w:after="0" w:line="240" w:lineRule="auto"/>
      <w:ind w:left="220" w:hanging="220"/>
    </w:pPr>
  </w:style>
  <w:style w:type="paragraph" w:styleId="Index2">
    <w:name w:val="index 2"/>
    <w:basedOn w:val="BodyText"/>
    <w:next w:val="BodyText"/>
    <w:autoRedefine/>
    <w:uiPriority w:val="99"/>
    <w:semiHidden/>
    <w:unhideWhenUsed/>
    <w:rsid w:val="00783C39"/>
    <w:pPr>
      <w:spacing w:after="0" w:line="240" w:lineRule="auto"/>
      <w:ind w:left="440" w:hanging="220"/>
    </w:pPr>
  </w:style>
  <w:style w:type="paragraph" w:styleId="Index3">
    <w:name w:val="index 3"/>
    <w:basedOn w:val="BodyText"/>
    <w:next w:val="BodyText"/>
    <w:autoRedefine/>
    <w:uiPriority w:val="99"/>
    <w:semiHidden/>
    <w:unhideWhenUsed/>
    <w:rsid w:val="00783C39"/>
    <w:pPr>
      <w:spacing w:after="0" w:line="240" w:lineRule="auto"/>
      <w:ind w:left="660" w:hanging="220"/>
    </w:pPr>
  </w:style>
  <w:style w:type="paragraph" w:styleId="Index4">
    <w:name w:val="index 4"/>
    <w:basedOn w:val="BodyText"/>
    <w:next w:val="BodyText"/>
    <w:autoRedefine/>
    <w:uiPriority w:val="99"/>
    <w:semiHidden/>
    <w:unhideWhenUsed/>
    <w:rsid w:val="00783C39"/>
    <w:pPr>
      <w:spacing w:after="0" w:line="240" w:lineRule="auto"/>
      <w:ind w:left="880" w:hanging="220"/>
    </w:pPr>
  </w:style>
  <w:style w:type="paragraph" w:styleId="Index5">
    <w:name w:val="index 5"/>
    <w:basedOn w:val="BodyText"/>
    <w:next w:val="BodyText"/>
    <w:autoRedefine/>
    <w:uiPriority w:val="99"/>
    <w:semiHidden/>
    <w:unhideWhenUsed/>
    <w:rsid w:val="00783C39"/>
    <w:pPr>
      <w:spacing w:after="0" w:line="240" w:lineRule="auto"/>
      <w:ind w:left="1100" w:hanging="220"/>
    </w:pPr>
  </w:style>
  <w:style w:type="paragraph" w:styleId="Index6">
    <w:name w:val="index 6"/>
    <w:basedOn w:val="BodyText"/>
    <w:next w:val="BodyText"/>
    <w:autoRedefine/>
    <w:uiPriority w:val="99"/>
    <w:semiHidden/>
    <w:unhideWhenUsed/>
    <w:rsid w:val="00783C39"/>
    <w:pPr>
      <w:spacing w:after="0" w:line="240" w:lineRule="auto"/>
      <w:ind w:left="1320" w:hanging="220"/>
    </w:pPr>
  </w:style>
  <w:style w:type="paragraph" w:styleId="Index7">
    <w:name w:val="index 7"/>
    <w:basedOn w:val="BodyText"/>
    <w:next w:val="BodyText"/>
    <w:autoRedefine/>
    <w:uiPriority w:val="99"/>
    <w:semiHidden/>
    <w:unhideWhenUsed/>
    <w:rsid w:val="00783C39"/>
    <w:pPr>
      <w:spacing w:after="0" w:line="240" w:lineRule="auto"/>
      <w:ind w:left="1540" w:hanging="220"/>
    </w:pPr>
  </w:style>
  <w:style w:type="paragraph" w:styleId="Index8">
    <w:name w:val="index 8"/>
    <w:basedOn w:val="BodyText"/>
    <w:next w:val="BodyText"/>
    <w:autoRedefine/>
    <w:uiPriority w:val="99"/>
    <w:semiHidden/>
    <w:unhideWhenUsed/>
    <w:rsid w:val="00783C39"/>
    <w:pPr>
      <w:spacing w:after="0" w:line="240" w:lineRule="auto"/>
      <w:ind w:left="1760" w:hanging="220"/>
    </w:pPr>
  </w:style>
  <w:style w:type="paragraph" w:styleId="Index9">
    <w:name w:val="index 9"/>
    <w:basedOn w:val="BodyText"/>
    <w:next w:val="BodyText"/>
    <w:autoRedefine/>
    <w:uiPriority w:val="99"/>
    <w:semiHidden/>
    <w:unhideWhenUsed/>
    <w:rsid w:val="00783C39"/>
    <w:pPr>
      <w:spacing w:after="0" w:line="240" w:lineRule="auto"/>
      <w:ind w:left="1980" w:hanging="220"/>
    </w:pPr>
  </w:style>
  <w:style w:type="paragraph" w:styleId="IndexHeading">
    <w:name w:val="index heading"/>
    <w:basedOn w:val="BodyText"/>
    <w:next w:val="Index1"/>
    <w:uiPriority w:val="99"/>
    <w:semiHidden/>
    <w:unhideWhenUsed/>
    <w:rsid w:val="00783C3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BodyText"/>
    <w:uiPriority w:val="99"/>
    <w:semiHidden/>
    <w:unhideWhenUsed/>
    <w:rsid w:val="00783C39"/>
    <w:pPr>
      <w:ind w:left="360" w:hanging="360"/>
      <w:contextualSpacing/>
    </w:pPr>
  </w:style>
  <w:style w:type="paragraph" w:styleId="List2">
    <w:name w:val="List 2"/>
    <w:basedOn w:val="BodyText"/>
    <w:uiPriority w:val="99"/>
    <w:semiHidden/>
    <w:unhideWhenUsed/>
    <w:rsid w:val="00783C39"/>
    <w:pPr>
      <w:ind w:left="720" w:hanging="360"/>
      <w:contextualSpacing/>
    </w:pPr>
  </w:style>
  <w:style w:type="paragraph" w:styleId="List3">
    <w:name w:val="List 3"/>
    <w:basedOn w:val="BodyText"/>
    <w:uiPriority w:val="99"/>
    <w:semiHidden/>
    <w:unhideWhenUsed/>
    <w:rsid w:val="00783C39"/>
    <w:pPr>
      <w:ind w:left="1080" w:hanging="360"/>
      <w:contextualSpacing/>
    </w:pPr>
  </w:style>
  <w:style w:type="paragraph" w:styleId="List4">
    <w:name w:val="List 4"/>
    <w:basedOn w:val="BodyText"/>
    <w:uiPriority w:val="99"/>
    <w:semiHidden/>
    <w:unhideWhenUsed/>
    <w:rsid w:val="00783C39"/>
    <w:pPr>
      <w:ind w:left="1440" w:hanging="360"/>
      <w:contextualSpacing/>
    </w:pPr>
  </w:style>
  <w:style w:type="paragraph" w:styleId="List5">
    <w:name w:val="List 5"/>
    <w:basedOn w:val="BodyText"/>
    <w:uiPriority w:val="99"/>
    <w:semiHidden/>
    <w:unhideWhenUsed/>
    <w:rsid w:val="00783C39"/>
    <w:pPr>
      <w:ind w:left="1800" w:hanging="360"/>
      <w:contextualSpacing/>
    </w:pPr>
  </w:style>
  <w:style w:type="paragraph" w:styleId="ListBullet">
    <w:name w:val="List Bullet"/>
    <w:basedOn w:val="BodyText"/>
    <w:uiPriority w:val="99"/>
    <w:unhideWhenUsed/>
    <w:rsid w:val="00783C39"/>
    <w:pPr>
      <w:numPr>
        <w:numId w:val="2"/>
      </w:numPr>
      <w:contextualSpacing/>
    </w:pPr>
  </w:style>
  <w:style w:type="paragraph" w:styleId="ListBullet2">
    <w:name w:val="List Bullet 2"/>
    <w:basedOn w:val="BodyText"/>
    <w:uiPriority w:val="99"/>
    <w:unhideWhenUsed/>
    <w:rsid w:val="00783C39"/>
    <w:pPr>
      <w:numPr>
        <w:numId w:val="3"/>
      </w:numPr>
      <w:contextualSpacing/>
    </w:pPr>
  </w:style>
  <w:style w:type="paragraph" w:styleId="ListBullet3">
    <w:name w:val="List Bullet 3"/>
    <w:basedOn w:val="BodyText"/>
    <w:uiPriority w:val="99"/>
    <w:unhideWhenUsed/>
    <w:rsid w:val="00783C39"/>
    <w:pPr>
      <w:numPr>
        <w:numId w:val="4"/>
      </w:numPr>
      <w:contextualSpacing/>
    </w:pPr>
  </w:style>
  <w:style w:type="paragraph" w:styleId="ListBullet4">
    <w:name w:val="List Bullet 4"/>
    <w:basedOn w:val="BodyText"/>
    <w:uiPriority w:val="99"/>
    <w:semiHidden/>
    <w:unhideWhenUsed/>
    <w:rsid w:val="00783C39"/>
    <w:pPr>
      <w:numPr>
        <w:numId w:val="5"/>
      </w:numPr>
      <w:contextualSpacing/>
    </w:pPr>
  </w:style>
  <w:style w:type="paragraph" w:styleId="ListBullet5">
    <w:name w:val="List Bullet 5"/>
    <w:basedOn w:val="BodyText"/>
    <w:uiPriority w:val="99"/>
    <w:semiHidden/>
    <w:unhideWhenUsed/>
    <w:rsid w:val="00783C39"/>
    <w:pPr>
      <w:numPr>
        <w:numId w:val="6"/>
      </w:numPr>
      <w:contextualSpacing/>
    </w:pPr>
  </w:style>
  <w:style w:type="paragraph" w:styleId="ListContinue">
    <w:name w:val="List Continue"/>
    <w:basedOn w:val="BodyText"/>
    <w:uiPriority w:val="99"/>
    <w:unhideWhenUsed/>
    <w:rsid w:val="00783C39"/>
    <w:pPr>
      <w:ind w:left="360"/>
      <w:contextualSpacing/>
    </w:pPr>
  </w:style>
  <w:style w:type="paragraph" w:styleId="ListContinue2">
    <w:name w:val="List Continue 2"/>
    <w:basedOn w:val="BodyText"/>
    <w:uiPriority w:val="99"/>
    <w:unhideWhenUsed/>
    <w:rsid w:val="00783C39"/>
    <w:pPr>
      <w:ind w:left="720"/>
      <w:contextualSpacing/>
    </w:pPr>
  </w:style>
  <w:style w:type="paragraph" w:styleId="ListContinue3">
    <w:name w:val="List Continue 3"/>
    <w:basedOn w:val="BodyText"/>
    <w:uiPriority w:val="99"/>
    <w:semiHidden/>
    <w:unhideWhenUsed/>
    <w:rsid w:val="00783C39"/>
    <w:pPr>
      <w:ind w:left="1080"/>
      <w:contextualSpacing/>
    </w:pPr>
  </w:style>
  <w:style w:type="paragraph" w:styleId="ListContinue4">
    <w:name w:val="List Continue 4"/>
    <w:basedOn w:val="BodyText"/>
    <w:uiPriority w:val="99"/>
    <w:semiHidden/>
    <w:unhideWhenUsed/>
    <w:rsid w:val="00783C39"/>
    <w:pPr>
      <w:ind w:left="1440"/>
      <w:contextualSpacing/>
    </w:pPr>
  </w:style>
  <w:style w:type="paragraph" w:styleId="ListContinue5">
    <w:name w:val="List Continue 5"/>
    <w:basedOn w:val="BodyText"/>
    <w:uiPriority w:val="99"/>
    <w:semiHidden/>
    <w:unhideWhenUsed/>
    <w:rsid w:val="00783C39"/>
    <w:pPr>
      <w:ind w:left="1800"/>
      <w:contextualSpacing/>
    </w:pPr>
  </w:style>
  <w:style w:type="paragraph" w:styleId="ListNumber">
    <w:name w:val="List Number"/>
    <w:basedOn w:val="BodyText"/>
    <w:uiPriority w:val="99"/>
    <w:unhideWhenUsed/>
    <w:rsid w:val="00783C39"/>
    <w:pPr>
      <w:numPr>
        <w:numId w:val="7"/>
      </w:numPr>
      <w:contextualSpacing/>
    </w:pPr>
  </w:style>
  <w:style w:type="paragraph" w:styleId="ListNumber2">
    <w:name w:val="List Number 2"/>
    <w:basedOn w:val="BodyText"/>
    <w:uiPriority w:val="99"/>
    <w:semiHidden/>
    <w:unhideWhenUsed/>
    <w:rsid w:val="00783C39"/>
    <w:pPr>
      <w:numPr>
        <w:numId w:val="8"/>
      </w:numPr>
      <w:contextualSpacing/>
    </w:pPr>
  </w:style>
  <w:style w:type="paragraph" w:styleId="ListNumber3">
    <w:name w:val="List Number 3"/>
    <w:basedOn w:val="BodyText"/>
    <w:uiPriority w:val="99"/>
    <w:semiHidden/>
    <w:unhideWhenUsed/>
    <w:rsid w:val="00783C39"/>
    <w:pPr>
      <w:numPr>
        <w:numId w:val="9"/>
      </w:numPr>
      <w:contextualSpacing/>
    </w:pPr>
  </w:style>
  <w:style w:type="paragraph" w:styleId="ListNumber4">
    <w:name w:val="List Number 4"/>
    <w:basedOn w:val="BodyText"/>
    <w:uiPriority w:val="99"/>
    <w:semiHidden/>
    <w:unhideWhenUsed/>
    <w:rsid w:val="00783C39"/>
    <w:pPr>
      <w:numPr>
        <w:numId w:val="10"/>
      </w:numPr>
      <w:contextualSpacing/>
    </w:pPr>
  </w:style>
  <w:style w:type="paragraph" w:styleId="ListNumber5">
    <w:name w:val="List Number 5"/>
    <w:basedOn w:val="BodyText"/>
    <w:uiPriority w:val="99"/>
    <w:semiHidden/>
    <w:unhideWhenUsed/>
    <w:rsid w:val="00783C39"/>
    <w:pPr>
      <w:numPr>
        <w:numId w:val="11"/>
      </w:numPr>
      <w:contextualSpacing/>
    </w:pPr>
  </w:style>
  <w:style w:type="paragraph" w:styleId="MessageHeader">
    <w:name w:val="Message Header"/>
    <w:basedOn w:val="BodyText"/>
    <w:link w:val="MessageHeaderChar"/>
    <w:uiPriority w:val="99"/>
    <w:semiHidden/>
    <w:unhideWhenUsed/>
    <w:rsid w:val="00783C3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83C3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BodyText"/>
    <w:uiPriority w:val="99"/>
    <w:semiHidden/>
    <w:unhideWhenUsed/>
    <w:rsid w:val="00783C39"/>
    <w:pPr>
      <w:ind w:left="720"/>
    </w:pPr>
  </w:style>
  <w:style w:type="paragraph" w:styleId="NoteHeading">
    <w:name w:val="Note Heading"/>
    <w:basedOn w:val="BodyText"/>
    <w:next w:val="BodyText"/>
    <w:link w:val="NoteHeadingChar"/>
    <w:uiPriority w:val="99"/>
    <w:semiHidden/>
    <w:unhideWhenUsed/>
    <w:rsid w:val="00783C3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83C39"/>
    <w:rPr>
      <w:rFonts w:ascii="Calibri" w:hAnsi="Calibri"/>
      <w:sz w:val="24"/>
      <w:szCs w:val="24"/>
    </w:rPr>
  </w:style>
  <w:style w:type="paragraph" w:styleId="PlainText">
    <w:name w:val="Plain Text"/>
    <w:basedOn w:val="BodyText"/>
    <w:link w:val="PlainTextChar"/>
    <w:uiPriority w:val="99"/>
    <w:semiHidden/>
    <w:unhideWhenUsed/>
    <w:rsid w:val="00783C3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83C39"/>
    <w:rPr>
      <w:rFonts w:ascii="Consolas" w:hAnsi="Consolas" w:cs="Consolas"/>
      <w:sz w:val="21"/>
      <w:szCs w:val="21"/>
    </w:rPr>
  </w:style>
  <w:style w:type="paragraph" w:styleId="Salutation">
    <w:name w:val="Salutation"/>
    <w:basedOn w:val="BodyText"/>
    <w:next w:val="BodyText"/>
    <w:link w:val="SalutationChar"/>
    <w:uiPriority w:val="99"/>
    <w:semiHidden/>
    <w:unhideWhenUsed/>
    <w:rsid w:val="00783C3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83C39"/>
    <w:rPr>
      <w:rFonts w:ascii="Calibri" w:hAnsi="Calibri"/>
      <w:sz w:val="24"/>
      <w:szCs w:val="24"/>
    </w:rPr>
  </w:style>
  <w:style w:type="paragraph" w:styleId="Signature">
    <w:name w:val="Signature"/>
    <w:basedOn w:val="BodyText"/>
    <w:link w:val="SignatureChar"/>
    <w:uiPriority w:val="99"/>
    <w:semiHidden/>
    <w:unhideWhenUsed/>
    <w:rsid w:val="00783C3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83C39"/>
    <w:rPr>
      <w:rFonts w:ascii="Calibri" w:hAnsi="Calibri"/>
      <w:sz w:val="24"/>
      <w:szCs w:val="24"/>
    </w:rPr>
  </w:style>
  <w:style w:type="paragraph" w:styleId="TableofAuthorities">
    <w:name w:val="table of authorities"/>
    <w:basedOn w:val="BodyText"/>
    <w:next w:val="BodyText"/>
    <w:uiPriority w:val="99"/>
    <w:semiHidden/>
    <w:unhideWhenUsed/>
    <w:rsid w:val="00783C39"/>
    <w:pPr>
      <w:spacing w:after="0"/>
      <w:ind w:left="200" w:hanging="200"/>
    </w:pPr>
  </w:style>
  <w:style w:type="paragraph" w:styleId="TableofFigures">
    <w:name w:val="table of figures"/>
    <w:basedOn w:val="BodyText"/>
    <w:next w:val="BodyText"/>
    <w:uiPriority w:val="99"/>
    <w:semiHidden/>
    <w:unhideWhenUsed/>
    <w:rsid w:val="00783C39"/>
    <w:pPr>
      <w:spacing w:after="0"/>
    </w:pPr>
  </w:style>
  <w:style w:type="paragraph" w:styleId="TOAHeading">
    <w:name w:val="toa heading"/>
    <w:basedOn w:val="BodyText"/>
    <w:next w:val="BodyText"/>
    <w:uiPriority w:val="99"/>
    <w:semiHidden/>
    <w:unhideWhenUsed/>
    <w:rsid w:val="00783C3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BodyText"/>
    <w:next w:val="BodyText"/>
    <w:autoRedefine/>
    <w:uiPriority w:val="39"/>
    <w:unhideWhenUsed/>
    <w:rsid w:val="00783C39"/>
    <w:pPr>
      <w:tabs>
        <w:tab w:val="right" w:leader="dot" w:pos="9350"/>
      </w:tabs>
    </w:pPr>
    <w:rPr>
      <w:b/>
      <w:noProof/>
    </w:rPr>
  </w:style>
  <w:style w:type="paragraph" w:styleId="TOC2">
    <w:name w:val="toc 2"/>
    <w:basedOn w:val="BodyText"/>
    <w:next w:val="BodyText"/>
    <w:autoRedefine/>
    <w:uiPriority w:val="39"/>
    <w:unhideWhenUsed/>
    <w:rsid w:val="00783C39"/>
    <w:pPr>
      <w:spacing w:after="100"/>
      <w:ind w:left="202"/>
      <w:contextualSpacing/>
    </w:pPr>
  </w:style>
  <w:style w:type="paragraph" w:styleId="TOC3">
    <w:name w:val="toc 3"/>
    <w:basedOn w:val="BodyText"/>
    <w:next w:val="BodyText"/>
    <w:autoRedefine/>
    <w:uiPriority w:val="39"/>
    <w:unhideWhenUsed/>
    <w:rsid w:val="00783C39"/>
    <w:pPr>
      <w:spacing w:after="100"/>
      <w:ind w:left="403"/>
      <w:contextualSpacing/>
    </w:pPr>
  </w:style>
  <w:style w:type="paragraph" w:styleId="TOC4">
    <w:name w:val="toc 4"/>
    <w:basedOn w:val="BodyText"/>
    <w:next w:val="BodyText"/>
    <w:autoRedefine/>
    <w:uiPriority w:val="39"/>
    <w:semiHidden/>
    <w:unhideWhenUsed/>
    <w:rsid w:val="00783C39"/>
    <w:pPr>
      <w:spacing w:after="100"/>
      <w:ind w:left="600"/>
    </w:pPr>
  </w:style>
  <w:style w:type="paragraph" w:styleId="TOC5">
    <w:name w:val="toc 5"/>
    <w:basedOn w:val="BodyText"/>
    <w:next w:val="BodyText"/>
    <w:autoRedefine/>
    <w:uiPriority w:val="39"/>
    <w:semiHidden/>
    <w:unhideWhenUsed/>
    <w:rsid w:val="00783C39"/>
    <w:pPr>
      <w:spacing w:after="100"/>
      <w:ind w:left="800"/>
    </w:pPr>
  </w:style>
  <w:style w:type="paragraph" w:styleId="TOC6">
    <w:name w:val="toc 6"/>
    <w:basedOn w:val="BodyText"/>
    <w:next w:val="BodyText"/>
    <w:autoRedefine/>
    <w:uiPriority w:val="39"/>
    <w:semiHidden/>
    <w:unhideWhenUsed/>
    <w:rsid w:val="00783C39"/>
    <w:pPr>
      <w:spacing w:after="100"/>
      <w:ind w:left="1000"/>
    </w:pPr>
  </w:style>
  <w:style w:type="paragraph" w:styleId="TOC7">
    <w:name w:val="toc 7"/>
    <w:basedOn w:val="BodyText"/>
    <w:next w:val="BodyText"/>
    <w:autoRedefine/>
    <w:uiPriority w:val="39"/>
    <w:semiHidden/>
    <w:unhideWhenUsed/>
    <w:rsid w:val="00783C39"/>
    <w:pPr>
      <w:spacing w:after="100"/>
      <w:ind w:left="1200"/>
    </w:pPr>
  </w:style>
  <w:style w:type="paragraph" w:styleId="TOC8">
    <w:name w:val="toc 8"/>
    <w:basedOn w:val="BodyText"/>
    <w:next w:val="BodyText"/>
    <w:autoRedefine/>
    <w:uiPriority w:val="39"/>
    <w:unhideWhenUsed/>
    <w:rsid w:val="00783C39"/>
    <w:pPr>
      <w:spacing w:after="100"/>
      <w:ind w:left="1400"/>
    </w:pPr>
  </w:style>
  <w:style w:type="paragraph" w:styleId="TOC9">
    <w:name w:val="toc 9"/>
    <w:basedOn w:val="BodyText"/>
    <w:next w:val="BodyText"/>
    <w:autoRedefine/>
    <w:uiPriority w:val="39"/>
    <w:semiHidden/>
    <w:unhideWhenUsed/>
    <w:rsid w:val="00783C39"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sid w:val="00783C39"/>
    <w:rPr>
      <w:color w:val="4F81BD" w:themeColor="accent1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783C39"/>
    <w:rPr>
      <w:rFonts w:ascii="Calibri" w:hAnsi="Calibri"/>
      <w:sz w:val="24"/>
      <w:szCs w:val="24"/>
    </w:rPr>
  </w:style>
  <w:style w:type="paragraph" w:customStyle="1" w:styleId="Image">
    <w:name w:val="Image"/>
    <w:basedOn w:val="BodyText"/>
    <w:next w:val="Caption"/>
    <w:qFormat/>
    <w:rsid w:val="00783C39"/>
    <w:pPr>
      <w:jc w:val="center"/>
    </w:pPr>
  </w:style>
  <w:style w:type="table" w:styleId="MediumList2-Accent1">
    <w:name w:val="Medium List 2 Accent 1"/>
    <w:basedOn w:val="TableNormal"/>
    <w:uiPriority w:val="66"/>
    <w:rsid w:val="00783C3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4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Abstract">
    <w:name w:val="Abstract"/>
    <w:qFormat/>
    <w:rsid w:val="00783C39"/>
    <w:pPr>
      <w:spacing w:after="120"/>
    </w:pPr>
    <w:rPr>
      <w:rFonts w:ascii="Calibri" w:hAnsi="Calibri"/>
      <w:color w:val="333333"/>
      <w:sz w:val="24"/>
      <w:szCs w:val="24"/>
    </w:rPr>
  </w:style>
  <w:style w:type="paragraph" w:customStyle="1" w:styleId="Company">
    <w:name w:val="Company"/>
    <w:qFormat/>
    <w:rsid w:val="00783C39"/>
    <w:pPr>
      <w:spacing w:after="0" w:line="240" w:lineRule="auto"/>
      <w:jc w:val="right"/>
    </w:pPr>
    <w:rPr>
      <w:rFonts w:ascii="Calibri" w:hAnsi="Calibri"/>
      <w:color w:val="333333"/>
      <w:szCs w:val="24"/>
    </w:rPr>
  </w:style>
  <w:style w:type="character" w:styleId="PageNumber">
    <w:name w:val="page number"/>
    <w:basedOn w:val="DefaultParagraphFont"/>
    <w:uiPriority w:val="99"/>
    <w:unhideWhenUsed/>
    <w:rsid w:val="00783C39"/>
    <w:rPr>
      <w:b/>
    </w:rPr>
  </w:style>
  <w:style w:type="table" w:customStyle="1" w:styleId="ProdEd1">
    <w:name w:val="Prod Ed 1"/>
    <w:basedOn w:val="LightGrid-Accent11"/>
    <w:uiPriority w:val="99"/>
    <w:rsid w:val="00783C39"/>
    <w:pPr>
      <w:contextualSpacing/>
    </w:pPr>
    <w:tblPr/>
    <w:tblStylePr w:type="firstRow">
      <w:pPr>
        <w:wordWrap/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/>
        <w:b/>
        <w:bCs/>
        <w:sz w:val="24"/>
      </w:rPr>
      <w:tblPr/>
      <w:tcPr>
        <w:tcBorders>
          <w:top w:val="nil"/>
          <w:left w:val="nil"/>
          <w:bottom w:val="single" w:sz="1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eGrid">
    <w:name w:val="Table Grid"/>
    <w:basedOn w:val="TableNormal"/>
    <w:uiPriority w:val="59"/>
    <w:rsid w:val="00783C39"/>
    <w:pPr>
      <w:spacing w:after="0" w:line="240" w:lineRule="auto"/>
    </w:pPr>
    <w:rPr>
      <w:rFonts w:ascii="Calibri" w:hAnsi="Calibr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uiPriority w:val="62"/>
    <w:rsid w:val="00783C39"/>
    <w:pPr>
      <w:spacing w:after="0" w:line="240" w:lineRule="auto"/>
    </w:pPr>
    <w:rPr>
      <w:rFonts w:ascii="Calibri" w:hAnsi="Calibri"/>
      <w:sz w:val="24"/>
      <w:szCs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783C39"/>
    <w:pPr>
      <w:spacing w:after="0" w:line="240" w:lineRule="auto"/>
    </w:pPr>
    <w:rPr>
      <w:rFonts w:ascii="Calibri" w:hAnsi="Calibri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">
    <w:name w:val="Tab"/>
    <w:basedOn w:val="Header"/>
    <w:rsid w:val="00783C39"/>
    <w:pPr>
      <w:framePr w:hSpace="187" w:wrap="around" w:vAnchor="page" w:hAnchor="page" w:x="11521" w:y="721"/>
      <w:suppressOverlap/>
    </w:pPr>
    <w:rPr>
      <w:b/>
      <w:color w:val="FFFFFF" w:themeColor="background1"/>
    </w:rPr>
  </w:style>
  <w:style w:type="paragraph" w:customStyle="1" w:styleId="TabEvenPage">
    <w:name w:val="Tab Even Page"/>
    <w:basedOn w:val="Header"/>
    <w:qFormat/>
    <w:rsid w:val="00783C39"/>
    <w:pPr>
      <w:framePr w:hSpace="187" w:wrap="around" w:vAnchor="page" w:hAnchor="page" w:x="721" w:y="1081"/>
      <w:ind w:left="113" w:right="113"/>
      <w:suppressOverlap/>
      <w:jc w:val="right"/>
    </w:pPr>
    <w:rPr>
      <w:b/>
      <w:color w:val="FFFFFF" w:themeColor="background1"/>
    </w:rPr>
  </w:style>
  <w:style w:type="table" w:customStyle="1" w:styleId="ProdEd2">
    <w:name w:val="Prod Ed 2"/>
    <w:basedOn w:val="ProdEd1"/>
    <w:uiPriority w:val="99"/>
    <w:rsid w:val="00783C39"/>
    <w:tblPr/>
    <w:tblStylePr w:type="firstRow">
      <w:pPr>
        <w:wordWrap/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/>
        <w:b/>
        <w:bCs/>
        <w:sz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ProdEd3">
    <w:name w:val="Prod Ed 3"/>
    <w:basedOn w:val="ProdEd2"/>
    <w:uiPriority w:val="99"/>
    <w:qFormat/>
    <w:rsid w:val="00783C39"/>
    <w:tblPr/>
    <w:tblStylePr w:type="firstRow">
      <w:pPr>
        <w:wordWrap/>
        <w:spacing w:beforeLines="0" w:before="0" w:beforeAutospacing="0" w:afterLines="0" w:after="0" w:afterAutospacing="0" w:line="240" w:lineRule="auto"/>
      </w:pPr>
      <w:rPr>
        <w:rFonts w:asciiTheme="minorHAnsi" w:eastAsiaTheme="majorEastAsia" w:hAnsiTheme="minorHAnsi" w:cstheme="majorBidi"/>
        <w:b w:val="0"/>
        <w:bCs/>
        <w:sz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inorHAnsi" w:eastAsiaTheme="majorEastAsia" w:hAnsiTheme="minorHAnsi" w:cstheme="majorBidi"/>
        <w:b w:val="0"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inorHAnsi" w:eastAsiaTheme="majorEastAsia" w:hAnsiTheme="minorHAnsi" w:cstheme="majorBidi"/>
        <w:b w:val="0"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nwCell">
      <w:rPr>
        <w:rFonts w:asciiTheme="majorHAnsi" w:hAnsiTheme="majorHAnsi"/>
        <w:b/>
      </w:rPr>
    </w:tblStylePr>
    <w:tblStylePr w:type="swCell">
      <w:rPr>
        <w:rFonts w:asciiTheme="majorHAnsi" w:hAnsiTheme="majorHAnsi"/>
        <w:b/>
      </w:rPr>
    </w:tblStylePr>
  </w:style>
  <w:style w:type="paragraph" w:styleId="MacroText">
    <w:name w:val="macro"/>
    <w:link w:val="MacroTextChar"/>
    <w:uiPriority w:val="99"/>
    <w:unhideWhenUsed/>
    <w:rsid w:val="00783C39"/>
    <w:pPr>
      <w:shd w:val="clear" w:color="auto" w:fill="D9D9D9" w:themeFill="background1" w:themeFillShade="D9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  <w:contextualSpacing/>
    </w:pPr>
    <w:rPr>
      <w:rFonts w:ascii="Calibri" w:hAnsi="Calibri" w:cs="Consolas"/>
      <w:sz w:val="18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783C39"/>
    <w:rPr>
      <w:rFonts w:ascii="Calibri" w:hAnsi="Calibri" w:cs="Consolas"/>
      <w:sz w:val="18"/>
      <w:szCs w:val="24"/>
      <w:shd w:val="clear" w:color="auto" w:fill="D9D9D9" w:themeFill="background1" w:themeFillShade="D9"/>
    </w:rPr>
  </w:style>
  <w:style w:type="character" w:styleId="HTMLCode">
    <w:name w:val="HTML Code"/>
    <w:basedOn w:val="DefaultParagraphFont"/>
    <w:uiPriority w:val="99"/>
    <w:unhideWhenUsed/>
    <w:rsid w:val="00783C39"/>
    <w:rPr>
      <w:rFonts w:ascii="Consolas" w:hAnsi="Consolas" w:cs="Consolas"/>
      <w:sz w:val="20"/>
      <w:szCs w:val="20"/>
    </w:rPr>
  </w:style>
  <w:style w:type="paragraph" w:customStyle="1" w:styleId="TabOddPage">
    <w:name w:val="Tab Odd Page"/>
    <w:basedOn w:val="Header"/>
    <w:qFormat/>
    <w:rsid w:val="00783C39"/>
    <w:pPr>
      <w:framePr w:hSpace="187" w:wrap="around" w:vAnchor="page" w:hAnchor="page" w:x="11521" w:y="721"/>
      <w:suppressOverlap/>
    </w:pPr>
    <w:rPr>
      <w:b/>
      <w:color w:val="FFFFFF" w:themeColor="background1"/>
    </w:rPr>
  </w:style>
  <w:style w:type="table" w:customStyle="1" w:styleId="ProdEd4">
    <w:name w:val="Prod Ed 4"/>
    <w:basedOn w:val="ProdEd2"/>
    <w:uiPriority w:val="99"/>
    <w:qFormat/>
    <w:rsid w:val="00783C39"/>
    <w:tblPr/>
    <w:tblStylePr w:type="firstRow">
      <w:pPr>
        <w:wordWrap/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/>
        <w:b/>
        <w:bCs/>
        <w:sz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inorHAnsi" w:eastAsiaTheme="majorEastAsia" w:hAnsiTheme="minorHAnsi" w:cstheme="majorBidi"/>
        <w:b w:val="0"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inorHAnsi" w:eastAsiaTheme="majorEastAsia" w:hAnsiTheme="minorHAnsi" w:cstheme="majorBidi"/>
        <w:b w:val="0"/>
        <w:bCs/>
      </w:rPr>
    </w:tblStylePr>
    <w:tblStylePr w:type="lastCol">
      <w:rPr>
        <w:rFonts w:asciiTheme="minorHAnsi" w:eastAsiaTheme="majorEastAsia" w:hAnsiTheme="minorHAnsi" w:cstheme="majorBidi"/>
        <w:b w:val="0"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Lesson">
    <w:name w:val="Lesson"/>
    <w:basedOn w:val="BodyText"/>
    <w:next w:val="BodyText"/>
    <w:link w:val="LessonChar"/>
    <w:qFormat/>
    <w:rsid w:val="00783C39"/>
    <w:pPr>
      <w:keepNext/>
      <w:keepLines/>
      <w:numPr>
        <w:numId w:val="12"/>
      </w:numPr>
      <w:shd w:val="clear" w:color="auto" w:fill="DBE5F1" w:themeFill="accent1" w:themeFillTint="33"/>
      <w:spacing w:before="480"/>
      <w:outlineLvl w:val="0"/>
    </w:pPr>
    <w:rPr>
      <w:rFonts w:asciiTheme="majorHAnsi" w:hAnsiTheme="majorHAnsi"/>
      <w:b/>
      <w:color w:val="244061" w:themeColor="accent1" w:themeShade="80"/>
      <w:sz w:val="36"/>
    </w:rPr>
  </w:style>
  <w:style w:type="paragraph" w:customStyle="1" w:styleId="Exercise">
    <w:name w:val="Exercise"/>
    <w:basedOn w:val="BodyText"/>
    <w:next w:val="BodyText"/>
    <w:link w:val="ExerciseChar"/>
    <w:qFormat/>
    <w:rsid w:val="00783C39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hAnsiTheme="majorHAnsi"/>
      <w:b/>
      <w:i/>
      <w:color w:val="365F91" w:themeColor="accent1" w:themeShade="BF"/>
      <w:sz w:val="32"/>
    </w:rPr>
  </w:style>
  <w:style w:type="character" w:customStyle="1" w:styleId="LessonChar">
    <w:name w:val="Lesson Char"/>
    <w:basedOn w:val="BodyTextChar"/>
    <w:link w:val="Lesson"/>
    <w:rsid w:val="00783C39"/>
    <w:rPr>
      <w:rFonts w:asciiTheme="majorHAnsi" w:hAnsiTheme="majorHAnsi"/>
      <w:b/>
      <w:color w:val="244061" w:themeColor="accent1" w:themeShade="80"/>
      <w:sz w:val="36"/>
      <w:szCs w:val="24"/>
      <w:shd w:val="clear" w:color="auto" w:fill="DBE5F1" w:themeFill="accent1" w:themeFillTint="33"/>
    </w:rPr>
  </w:style>
  <w:style w:type="character" w:customStyle="1" w:styleId="ExerciseChar">
    <w:name w:val="Exercise Char"/>
    <w:basedOn w:val="BodyTextChar"/>
    <w:link w:val="Exercise"/>
    <w:rsid w:val="00783C39"/>
    <w:rPr>
      <w:rFonts w:asciiTheme="majorHAnsi" w:hAnsiTheme="majorHAnsi"/>
      <w:b/>
      <w:i/>
      <w:color w:val="365F91" w:themeColor="accent1" w:themeShade="BF"/>
      <w:sz w:val="32"/>
      <w:szCs w:val="24"/>
    </w:rPr>
  </w:style>
  <w:style w:type="paragraph" w:customStyle="1" w:styleId="Example">
    <w:name w:val="Example"/>
    <w:basedOn w:val="BodyText"/>
    <w:next w:val="BodyText"/>
    <w:qFormat/>
    <w:rsid w:val="00783C39"/>
    <w:pPr>
      <w:shd w:val="clear" w:color="auto" w:fill="DBE5F1" w:themeFill="accent1" w:themeFillTint="33"/>
      <w:spacing w:before="240" w:after="240"/>
    </w:pPr>
  </w:style>
  <w:style w:type="paragraph" w:customStyle="1" w:styleId="Notes">
    <w:name w:val="Notes"/>
    <w:basedOn w:val="BodyText"/>
    <w:qFormat/>
    <w:rsid w:val="00783C39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spacing w:before="240" w:after="240"/>
      <w:ind w:left="360" w:right="360"/>
    </w:pPr>
    <w:rPr>
      <w:i/>
      <w:color w:val="365F91" w:themeColor="accent1" w:themeShade="BF"/>
    </w:rPr>
  </w:style>
  <w:style w:type="paragraph" w:customStyle="1" w:styleId="Tip">
    <w:name w:val="Tip"/>
    <w:basedOn w:val="BodyText"/>
    <w:next w:val="BodyText"/>
    <w:qFormat/>
    <w:rsid w:val="00783C39"/>
    <w:pPr>
      <w:numPr>
        <w:numId w:val="13"/>
      </w:numPr>
      <w:contextualSpacing/>
    </w:pPr>
  </w:style>
  <w:style w:type="paragraph" w:customStyle="1" w:styleId="BrochureNotes">
    <w:name w:val="Brochure Notes"/>
    <w:basedOn w:val="Notes"/>
    <w:qFormat/>
    <w:rsid w:val="00783C39"/>
    <w:pPr>
      <w:pBdr>
        <w:top w:val="single" w:sz="2" w:space="6" w:color="365F91" w:themeColor="accent1" w:themeShade="BF" w:shadow="1"/>
        <w:left w:val="single" w:sz="2" w:space="6" w:color="365F91" w:themeColor="accent1" w:themeShade="BF" w:shadow="1"/>
        <w:bottom w:val="single" w:sz="2" w:space="6" w:color="365F91" w:themeColor="accent1" w:themeShade="BF" w:shadow="1"/>
        <w:right w:val="single" w:sz="2" w:space="6" w:color="365F91" w:themeColor="accent1" w:themeShade="BF" w:shadow="1"/>
      </w:pBdr>
      <w:spacing w:before="120" w:after="120" w:line="240" w:lineRule="auto"/>
    </w:pPr>
    <w:rPr>
      <w:sz w:val="20"/>
    </w:rPr>
  </w:style>
  <w:style w:type="table" w:customStyle="1" w:styleId="TableGrid1">
    <w:name w:val="Table Grid1"/>
    <w:basedOn w:val="TableNormal"/>
    <w:next w:val="TableGrid"/>
    <w:uiPriority w:val="39"/>
    <w:rsid w:val="002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2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ceptbody">
    <w:name w:val="conceptbody"/>
    <w:basedOn w:val="Normal"/>
    <w:uiPriority w:val="99"/>
    <w:rsid w:val="006900C6"/>
    <w:pPr>
      <w:spacing w:after="0"/>
    </w:pPr>
    <w:rPr>
      <w:rFonts w:ascii="Times New Roman" w:eastAsia="MS UI Gothic" w:hAnsi="Times New Roman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2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3263">
          <w:marLeft w:val="734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087">
          <w:marLeft w:val="734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8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5194">
          <w:marLeft w:val="57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7955">
          <w:marLeft w:val="57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19492">
          <w:marLeft w:val="57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atchE\Desktop\Development%20Materials\Cable%20One%20Process%20Guide_Requisition%20Prepar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7D2C04D91F8A45836AD7B6A2F9EBDF" ma:contentTypeVersion="10" ma:contentTypeDescription="Create a new document." ma:contentTypeScope="" ma:versionID="e3e56c7d887046939813138ebd66ea29">
  <xsd:schema xmlns:xsd="http://www.w3.org/2001/XMLSchema" xmlns:xs="http://www.w3.org/2001/XMLSchema" xmlns:p="http://schemas.microsoft.com/office/2006/metadata/properties" xmlns:ns2="e1b40539-9d1d-4f72-abcb-370ff5e58c55" targetNamespace="http://schemas.microsoft.com/office/2006/metadata/properties" ma:root="true" ma:fieldsID="62a5c2dcff9007e445ecd7606b73e330" ns2:_="">
    <xsd:import namespace="e1b40539-9d1d-4f72-abcb-370ff5e58c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40539-9d1d-4f72-abcb-370ff5e58c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A306B-1636-4FD3-BEA8-F72D0EA496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2DAFFE-6AB1-46E0-9AE4-623C0580BB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3790FB-BFCE-4FC9-8A5F-7F7A56CEB3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b40539-9d1d-4f72-abcb-370ff5e58c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EED74F-66B6-49A2-8077-1D6D05102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Cable One Process Guide_Requisition Preparer</Template>
  <TotalTime>12</TotalTime>
  <Pages>23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CCG Multi Page Job Aid Template 1 Column Pages</vt:lpstr>
    </vt:vector>
  </TitlesOfParts>
  <Company>Centuri Construction Group</Company>
  <LinksUpToDate>false</LinksUpToDate>
  <CharactersWithSpaces>9987</CharactersWithSpaces>
  <SharedDoc>false</SharedDoc>
  <HLinks>
    <vt:vector size="216" baseType="variant">
      <vt:variant>
        <vt:i4>1376315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_Toc60842177</vt:lpwstr>
      </vt:variant>
      <vt:variant>
        <vt:i4>1310779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_Toc60842176</vt:lpwstr>
      </vt:variant>
      <vt:variant>
        <vt:i4>1507387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_Toc60842175</vt:lpwstr>
      </vt:variant>
      <vt:variant>
        <vt:i4>1441851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_Toc60842174</vt:lpwstr>
      </vt:variant>
      <vt:variant>
        <vt:i4>1114171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_Toc60842173</vt:lpwstr>
      </vt:variant>
      <vt:variant>
        <vt:i4>1048635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_Toc60842172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_Toc60842171</vt:lpwstr>
      </vt:variant>
      <vt:variant>
        <vt:i4>1179707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_Toc60842170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_Toc60842169</vt:lpwstr>
      </vt:variant>
      <vt:variant>
        <vt:i4>1703994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_Toc60842168</vt:lpwstr>
      </vt:variant>
      <vt:variant>
        <vt:i4>1376314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_Toc60842167</vt:lpwstr>
      </vt:variant>
      <vt:variant>
        <vt:i4>1310778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_Toc60842166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_Toc60842165</vt:lpwstr>
      </vt:variant>
      <vt:variant>
        <vt:i4>1441850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_Toc60842164</vt:lpwstr>
      </vt:variant>
      <vt:variant>
        <vt:i4>1114170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_Toc60842163</vt:lpwstr>
      </vt:variant>
      <vt:variant>
        <vt:i4>1048634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_Toc60842162</vt:lpwstr>
      </vt:variant>
      <vt:variant>
        <vt:i4>1245242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_Toc60842161</vt:lpwstr>
      </vt:variant>
      <vt:variant>
        <vt:i4>1179706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_Toc60842160</vt:lpwstr>
      </vt:variant>
      <vt:variant>
        <vt:i4>1769529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_Toc60842159</vt:lpwstr>
      </vt:variant>
      <vt:variant>
        <vt:i4>1703993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_Toc60842158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_Toc60842157</vt:lpwstr>
      </vt:variant>
      <vt:variant>
        <vt:i4>1310777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_Toc60842156</vt:lpwstr>
      </vt:variant>
      <vt:variant>
        <vt:i4>1507385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_Toc60842155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_Toc60842154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_Toc60842153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_Toc60842152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_Toc60842151</vt:lpwstr>
      </vt:variant>
      <vt:variant>
        <vt:i4>1179705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_Toc60842150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_Toc60842149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_Toc60842148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_Toc60842147</vt:lpwstr>
      </vt:variant>
      <vt:variant>
        <vt:i4>1310776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_Toc60842146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_Toc60842145</vt:lpwstr>
      </vt:variant>
      <vt:variant>
        <vt:i4>1441848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_Toc60842144</vt:lpwstr>
      </vt:variant>
      <vt:variant>
        <vt:i4>1114168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_Toc60842143</vt:lpwstr>
      </vt:variant>
      <vt:variant>
        <vt:i4>1048632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_Toc60842142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CCG Multi Page Job Aid Template 1 Column Pages</dc:title>
  <dc:subject/>
  <dc:creator>Deloatch, Eugene (MSS Technology)</dc:creator>
  <cp:keywords/>
  <cp:lastModifiedBy>Deloatch, Eugene (MSS Technology)</cp:lastModifiedBy>
  <cp:revision>3</cp:revision>
  <cp:lastPrinted>2015-10-13T03:11:00Z</cp:lastPrinted>
  <dcterms:created xsi:type="dcterms:W3CDTF">2021-01-18T16:44:00Z</dcterms:created>
  <dcterms:modified xsi:type="dcterms:W3CDTF">2021-01-18T16:47:00Z</dcterms:modified>
  <cp:category>Performance Support Documentation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TC100726679990</vt:lpwstr>
  </property>
  <property fmtid="{D5CDD505-2E9C-101B-9397-08002B2CF9AE}" pid="3" name="ContentTypeId">
    <vt:lpwstr>0x0101007A7D2C04D91F8A45836AD7B6A2F9EBDF</vt:lpwstr>
  </property>
  <property fmtid="{D5CDD505-2E9C-101B-9397-08002B2CF9AE}" pid="4" name="Document Types">
    <vt:lpwstr/>
  </property>
  <property fmtid="{D5CDD505-2E9C-101B-9397-08002B2CF9AE}" pid="5" name="Phases">
    <vt:lpwstr/>
  </property>
</Properties>
</file>